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DEB" w:rsidRDefault="00372DEB" w:rsidP="00031E28">
      <w:pPr>
        <w:rPr>
          <w:b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DROGUERIA PPS</w:t>
      </w:r>
    </w:p>
    <w:p w:rsidR="00031E28" w:rsidRPr="00FE3DB3" w:rsidRDefault="00031E28" w:rsidP="006B4138">
      <w:pPr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ACEVEDO LOPEZ JUAN NICOLAS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CIFUENTES SEGURA JHON SEBASTIAN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FLOREZ OSTOS KEVIN STEVEN</w:t>
      </w:r>
    </w:p>
    <w:p w:rsidR="00031E28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VILLALBA DIMATE JULIAN ESTEBAN</w:t>
      </w:r>
    </w:p>
    <w:p w:rsidR="001235EC" w:rsidRPr="00FE3DB3" w:rsidRDefault="001235EC" w:rsidP="00031E2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JEISSON GALLO 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Ernesto Alexander Cortes Farfán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SENA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CENTRO ELECTRICIDAD ELECTRONICA Y TELECOMUNICACIONES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ADSI</w:t>
      </w:r>
    </w:p>
    <w:p w:rsidR="00031E28" w:rsidRPr="00FE3DB3" w:rsidRDefault="00031E28" w:rsidP="00031E2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BOGOTA D.C.</w:t>
      </w:r>
    </w:p>
    <w:p w:rsidR="006E4B87" w:rsidRPr="00FE3DB3" w:rsidRDefault="00031E28" w:rsidP="006B4138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b/>
          <w:sz w:val="24"/>
          <w:szCs w:val="24"/>
        </w:rPr>
        <w:t>2016</w:t>
      </w:r>
    </w:p>
    <w:p w:rsidR="006E4B87" w:rsidRPr="00FE3DB3" w:rsidRDefault="006E4B87" w:rsidP="006B4138">
      <w:pPr>
        <w:rPr>
          <w:rFonts w:ascii="Arial" w:hAnsi="Arial" w:cs="Arial"/>
          <w:b/>
          <w:sz w:val="24"/>
          <w:szCs w:val="24"/>
        </w:rPr>
      </w:pPr>
    </w:p>
    <w:p w:rsidR="0025416E" w:rsidRPr="00FE3DB3" w:rsidRDefault="0025416E" w:rsidP="00946AEA">
      <w:pPr>
        <w:jc w:val="center"/>
        <w:rPr>
          <w:rFonts w:ascii="Arial" w:hAnsi="Arial" w:cs="Arial"/>
          <w:b/>
          <w:sz w:val="24"/>
          <w:szCs w:val="24"/>
        </w:rPr>
      </w:pPr>
      <w:r w:rsidRPr="00FE3DB3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015E0AC" wp14:editId="42591DFF">
            <wp:extent cx="1016813" cy="1075055"/>
            <wp:effectExtent l="0" t="0" r="0" b="0"/>
            <wp:docPr id="2" name="Imagen 2" descr="C:\Users\jhon alex\Desktop\image s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on alex\Desktop\image sen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93" cy="10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E" w:rsidRPr="00FE3DB3" w:rsidRDefault="0025416E" w:rsidP="00946AEA">
      <w:pPr>
        <w:jc w:val="center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TABLA DE CONTENIDO</w:t>
      </w:r>
    </w:p>
    <w:p w:rsidR="0025416E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DEFINICION DEL</w:t>
      </w:r>
      <w:r w:rsidR="00616A22" w:rsidRPr="00FE3DB3">
        <w:rPr>
          <w:rFonts w:ascii="Arial" w:hAnsi="Arial" w:cs="Arial"/>
          <w:sz w:val="24"/>
          <w:szCs w:val="24"/>
        </w:rPr>
        <w:t>PROBLEMA……...……………………</w:t>
      </w:r>
      <w:r>
        <w:rPr>
          <w:rFonts w:ascii="Arial" w:hAnsi="Arial" w:cs="Arial"/>
          <w:sz w:val="24"/>
          <w:szCs w:val="24"/>
        </w:rPr>
        <w:t>.</w:t>
      </w:r>
      <w:r w:rsidR="00616A22" w:rsidRPr="00FE3DB3">
        <w:rPr>
          <w:rFonts w:ascii="Arial" w:hAnsi="Arial" w:cs="Arial"/>
          <w:sz w:val="24"/>
          <w:szCs w:val="24"/>
        </w:rPr>
        <w:t>…………………………..3</w:t>
      </w:r>
    </w:p>
    <w:p w:rsidR="0025416E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JUSTIFICACION…………..…………………………………………</w:t>
      </w:r>
      <w:r w:rsidR="00616A22" w:rsidRPr="00FE3DB3">
        <w:rPr>
          <w:rFonts w:ascii="Arial" w:hAnsi="Arial" w:cs="Arial"/>
          <w:sz w:val="24"/>
          <w:szCs w:val="24"/>
        </w:rPr>
        <w:t>…3</w:t>
      </w:r>
    </w:p>
    <w:p w:rsidR="0025416E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OBJETIVOS GENERALES………………………………………………………….….3</w:t>
      </w:r>
    </w:p>
    <w:p w:rsidR="0025416E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OBJETIVOS ESPECIFICOS……………………</w:t>
      </w:r>
      <w:r w:rsidR="000C3161" w:rsidRPr="00FE3DB3">
        <w:rPr>
          <w:rFonts w:ascii="Arial" w:hAnsi="Arial" w:cs="Arial"/>
          <w:sz w:val="24"/>
          <w:szCs w:val="24"/>
        </w:rPr>
        <w:t>..……………………………………..4</w:t>
      </w:r>
    </w:p>
    <w:p w:rsidR="009636BA" w:rsidRPr="00FE3DB3" w:rsidRDefault="00FE3DB3" w:rsidP="00FE3D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ALCANCES</w:t>
      </w:r>
      <w:r w:rsidR="00616A22" w:rsidRPr="00FE3DB3">
        <w:rPr>
          <w:rFonts w:ascii="Arial" w:hAnsi="Arial" w:cs="Arial"/>
          <w:sz w:val="24"/>
          <w:szCs w:val="24"/>
        </w:rPr>
        <w:t>Y LIMITACIONES...…………………………………...………</w:t>
      </w:r>
      <w:r w:rsidRPr="00FE3DB3">
        <w:rPr>
          <w:rFonts w:ascii="Arial" w:hAnsi="Arial" w:cs="Arial"/>
          <w:sz w:val="24"/>
          <w:szCs w:val="24"/>
        </w:rPr>
        <w:t>…</w:t>
      </w:r>
      <w:r w:rsidR="00616A22" w:rsidRPr="00FE3DB3">
        <w:rPr>
          <w:rFonts w:ascii="Arial" w:hAnsi="Arial" w:cs="Arial"/>
          <w:sz w:val="24"/>
          <w:szCs w:val="24"/>
        </w:rPr>
        <w:t>………...4</w:t>
      </w:r>
    </w:p>
    <w:p w:rsidR="00616A22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METODOLOGIA………..…… </w:t>
      </w:r>
      <w:r w:rsidR="00616A22" w:rsidRPr="00FE3DB3">
        <w:rPr>
          <w:rFonts w:ascii="Arial" w:hAnsi="Arial" w:cs="Arial"/>
          <w:sz w:val="24"/>
          <w:szCs w:val="24"/>
        </w:rPr>
        <w:t>…………………………………………4</w:t>
      </w:r>
    </w:p>
    <w:p w:rsidR="00616A22" w:rsidRPr="00FE3DB3" w:rsidRDefault="00FE3DB3" w:rsidP="0043346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DESCRIPCION</w:t>
      </w:r>
      <w:r w:rsidR="008958C2">
        <w:rPr>
          <w:rFonts w:ascii="Arial" w:hAnsi="Arial" w:cs="Arial"/>
          <w:sz w:val="24"/>
          <w:szCs w:val="24"/>
        </w:rPr>
        <w:t xml:space="preserve"> </w:t>
      </w:r>
      <w:r w:rsidR="00616A22" w:rsidRPr="00FE3DB3">
        <w:rPr>
          <w:rFonts w:ascii="Arial" w:hAnsi="Arial" w:cs="Arial"/>
          <w:sz w:val="24"/>
          <w:szCs w:val="24"/>
        </w:rPr>
        <w:t>DE ACTIVIDADES……………………………………………</w:t>
      </w:r>
      <w:r>
        <w:rPr>
          <w:rFonts w:ascii="Arial" w:hAnsi="Arial" w:cs="Arial"/>
          <w:sz w:val="24"/>
          <w:szCs w:val="24"/>
        </w:rPr>
        <w:t>………</w:t>
      </w:r>
      <w:r w:rsidR="00616A22" w:rsidRPr="00FE3DB3">
        <w:rPr>
          <w:rFonts w:ascii="Arial" w:hAnsi="Arial" w:cs="Arial"/>
          <w:sz w:val="24"/>
          <w:szCs w:val="24"/>
        </w:rPr>
        <w:t>……...5</w:t>
      </w:r>
    </w:p>
    <w:p w:rsidR="00616A22" w:rsidRPr="00FE3DB3" w:rsidRDefault="00616A22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CRONOGRAMA………………………………………………………....</w:t>
      </w:r>
      <w:r w:rsidR="000C3161" w:rsidRPr="00FE3DB3">
        <w:rPr>
          <w:rFonts w:ascii="Arial" w:hAnsi="Arial" w:cs="Arial"/>
          <w:sz w:val="24"/>
          <w:szCs w:val="24"/>
        </w:rPr>
        <w:t>6</w:t>
      </w:r>
    </w:p>
    <w:p w:rsidR="00616A22" w:rsidRPr="00FE3DB3" w:rsidRDefault="00FE3DB3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PRESUPUESTO</w:t>
      </w:r>
      <w:r w:rsidR="00616A22" w:rsidRPr="00FE3DB3">
        <w:rPr>
          <w:rFonts w:ascii="Arial" w:hAnsi="Arial" w:cs="Arial"/>
          <w:sz w:val="24"/>
          <w:szCs w:val="24"/>
        </w:rPr>
        <w:t>Y GASTOS……………………………………………………</w:t>
      </w:r>
      <w:r>
        <w:rPr>
          <w:rFonts w:ascii="Arial" w:hAnsi="Arial" w:cs="Arial"/>
          <w:sz w:val="24"/>
          <w:szCs w:val="24"/>
        </w:rPr>
        <w:t>……</w:t>
      </w:r>
      <w:r w:rsidR="00616A22" w:rsidRPr="00FE3DB3">
        <w:rPr>
          <w:rFonts w:ascii="Arial" w:hAnsi="Arial" w:cs="Arial"/>
          <w:sz w:val="24"/>
          <w:szCs w:val="24"/>
        </w:rPr>
        <w:t>………6</w:t>
      </w:r>
    </w:p>
    <w:p w:rsidR="007A4B14" w:rsidRPr="00FE3DB3" w:rsidRDefault="007A4B14" w:rsidP="00616A2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BIBLIOGRAFI</w:t>
      </w:r>
      <w:r w:rsidR="00616A22" w:rsidRPr="00FE3DB3">
        <w:rPr>
          <w:rFonts w:ascii="Arial" w:hAnsi="Arial" w:cs="Arial"/>
          <w:sz w:val="24"/>
          <w:szCs w:val="24"/>
        </w:rPr>
        <w:t>A…………………………………………</w:t>
      </w:r>
      <w:r w:rsidR="00FE3DB3">
        <w:rPr>
          <w:rFonts w:ascii="Arial" w:hAnsi="Arial" w:cs="Arial"/>
          <w:sz w:val="24"/>
          <w:szCs w:val="24"/>
        </w:rPr>
        <w:t>…….</w:t>
      </w:r>
      <w:r w:rsidR="00616A22" w:rsidRPr="00FE3DB3">
        <w:rPr>
          <w:rFonts w:ascii="Arial" w:hAnsi="Arial" w:cs="Arial"/>
          <w:sz w:val="24"/>
          <w:szCs w:val="24"/>
        </w:rPr>
        <w:t>…………6</w:t>
      </w:r>
    </w:p>
    <w:p w:rsidR="007A4B14" w:rsidRPr="00FE3DB3" w:rsidRDefault="007A4B14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7A4B14" w:rsidRPr="00FE3DB3" w:rsidRDefault="007A4B14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Pr="00FE3DB3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5620DA" w:rsidRDefault="005620DA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651AEB" w:rsidRPr="00FE3DB3" w:rsidRDefault="00651AEB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824E41" w:rsidRDefault="00824E41" w:rsidP="00824E41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5620DA" w:rsidRPr="004A1563" w:rsidRDefault="005620DA" w:rsidP="004A1563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lastRenderedPageBreak/>
        <w:t>Defin</w:t>
      </w:r>
      <w:r w:rsidR="00561E16" w:rsidRPr="004A1563">
        <w:rPr>
          <w:rFonts w:ascii="Arial" w:hAnsi="Arial" w:cs="Arial"/>
          <w:b/>
          <w:sz w:val="24"/>
          <w:szCs w:val="24"/>
        </w:rPr>
        <w:t xml:space="preserve">ición </w:t>
      </w:r>
      <w:r w:rsidRPr="004A1563">
        <w:rPr>
          <w:rFonts w:ascii="Arial" w:hAnsi="Arial" w:cs="Arial"/>
          <w:b/>
          <w:sz w:val="24"/>
          <w:szCs w:val="24"/>
        </w:rPr>
        <w:t>Problema</w:t>
      </w:r>
    </w:p>
    <w:p w:rsidR="00824E41" w:rsidRDefault="00824E41" w:rsidP="00824E41">
      <w:pPr>
        <w:jc w:val="both"/>
        <w:rPr>
          <w:rFonts w:ascii="Arial" w:hAnsi="Arial" w:cs="Arial"/>
          <w:sz w:val="24"/>
          <w:szCs w:val="24"/>
        </w:rPr>
      </w:pPr>
      <w:r w:rsidRPr="00824E41">
        <w:rPr>
          <w:rFonts w:ascii="Arial" w:hAnsi="Arial" w:cs="Arial"/>
          <w:sz w:val="24"/>
          <w:szCs w:val="24"/>
        </w:rPr>
        <w:t xml:space="preserve">Uno de los principales problemas de una droguería es la administración y organización e inventario de los medicamentos que se manejan en ella. Otro problema es que a diario nos encontramos con personas que desconocen el uso de cada uno de estos medicamentos y que deben de hacer o tomar al momento de estar enfermos. </w:t>
      </w:r>
    </w:p>
    <w:p w:rsidR="00F33EC3" w:rsidRPr="00824E41" w:rsidRDefault="00F33EC3" w:rsidP="00824E41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824E41">
        <w:rPr>
          <w:rFonts w:ascii="Arial" w:hAnsi="Arial" w:cs="Arial"/>
          <w:b/>
          <w:sz w:val="24"/>
          <w:szCs w:val="24"/>
        </w:rPr>
        <w:t>Justificación</w:t>
      </w:r>
    </w:p>
    <w:p w:rsidR="00F43561" w:rsidRPr="001235EC" w:rsidRDefault="008328F8" w:rsidP="001235EC">
      <w:pPr>
        <w:jc w:val="both"/>
        <w:rPr>
          <w:rFonts w:ascii="Arial" w:hAnsi="Arial" w:cs="Arial"/>
          <w:sz w:val="24"/>
          <w:szCs w:val="24"/>
          <w:lang w:val="es-CO"/>
        </w:rPr>
      </w:pPr>
      <w:r w:rsidRPr="001235EC">
        <w:rPr>
          <w:rFonts w:ascii="Arial" w:hAnsi="Arial" w:cs="Arial"/>
          <w:sz w:val="24"/>
          <w:szCs w:val="24"/>
        </w:rPr>
        <w:t>Los usuarios podrán ingresar fácilmente y realizar una investigación sobre los medicamentos que estén tomando, en caso de estar enfermo y no tener conocimiento, tendrán la opción de poder buscar la enfermedad que tienen en el momento.</w:t>
      </w:r>
    </w:p>
    <w:p w:rsidR="00762437" w:rsidRPr="00824E41" w:rsidRDefault="00524736" w:rsidP="00824E41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824E41">
        <w:rPr>
          <w:rFonts w:ascii="Arial" w:hAnsi="Arial" w:cs="Arial"/>
          <w:b/>
          <w:sz w:val="24"/>
          <w:szCs w:val="24"/>
        </w:rPr>
        <w:t>Objetivo</w:t>
      </w:r>
      <w:r w:rsidRPr="00824E41">
        <w:rPr>
          <w:rFonts w:ascii="Arial" w:hAnsi="Arial" w:cs="Arial"/>
          <w:sz w:val="24"/>
          <w:szCs w:val="24"/>
        </w:rPr>
        <w:t xml:space="preserve"> </w:t>
      </w:r>
      <w:r w:rsidR="00762437" w:rsidRPr="00824E41">
        <w:rPr>
          <w:rFonts w:ascii="Arial" w:hAnsi="Arial" w:cs="Arial"/>
          <w:b/>
          <w:sz w:val="24"/>
          <w:szCs w:val="24"/>
        </w:rPr>
        <w:t>General</w:t>
      </w:r>
    </w:p>
    <w:p w:rsidR="00EF55C5" w:rsidRPr="00FE3DB3" w:rsidRDefault="00D46981" w:rsidP="00561E16">
      <w:p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A</w:t>
      </w:r>
      <w:r w:rsidR="00561E16" w:rsidRPr="00FE3DB3">
        <w:rPr>
          <w:rFonts w:ascii="Arial" w:hAnsi="Arial" w:cs="Arial"/>
          <w:sz w:val="24"/>
          <w:szCs w:val="24"/>
        </w:rPr>
        <w:t>nalizar y desarroll</w:t>
      </w:r>
      <w:r w:rsidR="00EF55C5" w:rsidRPr="00FE3DB3">
        <w:rPr>
          <w:rFonts w:ascii="Arial" w:hAnsi="Arial" w:cs="Arial"/>
          <w:sz w:val="24"/>
          <w:szCs w:val="24"/>
        </w:rPr>
        <w:t xml:space="preserve">ar un sitio web  que permita realizar búsquedas </w:t>
      </w:r>
      <w:r w:rsidR="007C29B1" w:rsidRPr="00FE3DB3">
        <w:rPr>
          <w:rFonts w:ascii="Arial" w:hAnsi="Arial" w:cs="Arial"/>
          <w:sz w:val="24"/>
          <w:szCs w:val="24"/>
        </w:rPr>
        <w:t xml:space="preserve">y mostrar </w:t>
      </w:r>
      <w:r w:rsidR="00EF55C5" w:rsidRPr="00FE3DB3">
        <w:rPr>
          <w:rFonts w:ascii="Arial" w:hAnsi="Arial" w:cs="Arial"/>
          <w:sz w:val="24"/>
          <w:szCs w:val="24"/>
        </w:rPr>
        <w:t xml:space="preserve"> información sobre diferentes medicamentos</w:t>
      </w:r>
      <w:r w:rsidR="00561E16" w:rsidRPr="00FE3DB3">
        <w:rPr>
          <w:rFonts w:ascii="Arial" w:hAnsi="Arial" w:cs="Arial"/>
          <w:sz w:val="24"/>
          <w:szCs w:val="24"/>
        </w:rPr>
        <w:t xml:space="preserve"> de una droguería, el sitio web  permitirá llevar un inventario</w:t>
      </w:r>
      <w:r w:rsidR="00F65520" w:rsidRPr="00FE3DB3">
        <w:rPr>
          <w:rFonts w:ascii="Arial" w:hAnsi="Arial" w:cs="Arial"/>
          <w:sz w:val="24"/>
          <w:szCs w:val="24"/>
        </w:rPr>
        <w:t xml:space="preserve"> </w:t>
      </w:r>
      <w:r w:rsidR="00AC4BA9">
        <w:rPr>
          <w:rFonts w:ascii="Arial" w:hAnsi="Arial" w:cs="Arial"/>
          <w:sz w:val="24"/>
          <w:szCs w:val="24"/>
        </w:rPr>
        <w:t>de los productos que se manejan</w:t>
      </w:r>
      <w:r w:rsidR="00E95D18">
        <w:rPr>
          <w:rFonts w:ascii="Arial" w:hAnsi="Arial" w:cs="Arial"/>
          <w:sz w:val="24"/>
          <w:szCs w:val="24"/>
        </w:rPr>
        <w:t xml:space="preserve"> en esta</w:t>
      </w:r>
      <w:r w:rsidR="00AC4BA9">
        <w:rPr>
          <w:rFonts w:ascii="Arial" w:hAnsi="Arial" w:cs="Arial"/>
          <w:sz w:val="24"/>
          <w:szCs w:val="24"/>
        </w:rPr>
        <w:t>.</w:t>
      </w:r>
    </w:p>
    <w:p w:rsidR="00B36088" w:rsidRPr="00B36088" w:rsidRDefault="00524736" w:rsidP="00B36088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t xml:space="preserve">Objetivo Especifico </w:t>
      </w:r>
      <w:r w:rsidR="00561E16" w:rsidRPr="004A1563">
        <w:rPr>
          <w:rFonts w:ascii="Arial" w:hAnsi="Arial" w:cs="Arial"/>
          <w:b/>
          <w:sz w:val="24"/>
          <w:szCs w:val="24"/>
        </w:rPr>
        <w:t xml:space="preserve"> </w:t>
      </w:r>
    </w:p>
    <w:p w:rsidR="00B36088" w:rsidRPr="00B36088" w:rsidRDefault="00B36088" w:rsidP="00B36088">
      <w:pPr>
        <w:pStyle w:val="Prrafodelista"/>
        <w:rPr>
          <w:rFonts w:ascii="Arial" w:hAnsi="Arial" w:cs="Arial"/>
          <w:sz w:val="24"/>
          <w:szCs w:val="24"/>
        </w:rPr>
      </w:pPr>
    </w:p>
    <w:p w:rsidR="00524736" w:rsidRPr="00FE3DB3" w:rsidRDefault="00B46DCB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Analizar los medicamentos para darlos a conocer a las personas. </w:t>
      </w:r>
    </w:p>
    <w:p w:rsidR="00524736" w:rsidRPr="00FE3DB3" w:rsidRDefault="0045146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El diseño de la página va a ser muy dinámico y fácil de manipular para los usuarios.</w:t>
      </w:r>
    </w:p>
    <w:p w:rsidR="00871B52" w:rsidRPr="00FE3DB3" w:rsidRDefault="0045146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Implementar un lenguaje de programación apropiado y que el código sea fácil de reconocer para un buen desarrollo de la </w:t>
      </w:r>
      <w:r w:rsidR="00543E5E" w:rsidRPr="00FE3DB3">
        <w:rPr>
          <w:rFonts w:ascii="Arial" w:hAnsi="Arial" w:cs="Arial"/>
          <w:sz w:val="24"/>
          <w:szCs w:val="24"/>
        </w:rPr>
        <w:t>página</w:t>
      </w:r>
      <w:r w:rsidRPr="00FE3DB3">
        <w:rPr>
          <w:rFonts w:ascii="Arial" w:hAnsi="Arial" w:cs="Arial"/>
          <w:sz w:val="24"/>
          <w:szCs w:val="24"/>
        </w:rPr>
        <w:t>.</w:t>
      </w:r>
    </w:p>
    <w:p w:rsidR="00B46DCB" w:rsidRPr="00FE3DB3" w:rsidRDefault="00543E5E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Realizar </w:t>
      </w:r>
      <w:r w:rsidR="00725DF5" w:rsidRPr="00FE3DB3">
        <w:rPr>
          <w:rFonts w:ascii="Arial" w:hAnsi="Arial" w:cs="Arial"/>
          <w:sz w:val="24"/>
          <w:szCs w:val="24"/>
        </w:rPr>
        <w:t xml:space="preserve">pruebas </w:t>
      </w:r>
      <w:r w:rsidRPr="00FE3DB3">
        <w:rPr>
          <w:rFonts w:ascii="Arial" w:hAnsi="Arial" w:cs="Arial"/>
          <w:sz w:val="24"/>
          <w:szCs w:val="24"/>
        </w:rPr>
        <w:t>para ver el desarrollo de la página y así poder hallar los errores que se presentan y corregirlos a tiempo.</w:t>
      </w:r>
    </w:p>
    <w:p w:rsidR="00A70619" w:rsidRPr="00FE3DB3" w:rsidRDefault="00866888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 xml:space="preserve">Colocar </w:t>
      </w:r>
      <w:r w:rsidR="00A70619" w:rsidRPr="00FE3DB3">
        <w:rPr>
          <w:rFonts w:ascii="Arial" w:hAnsi="Arial" w:cs="Arial"/>
          <w:sz w:val="24"/>
          <w:szCs w:val="24"/>
        </w:rPr>
        <w:t xml:space="preserve"> la página web a funcionamiento para verificar que haya un correcto desarrollo de esta.</w:t>
      </w:r>
    </w:p>
    <w:p w:rsidR="00A70619" w:rsidRPr="00FE3DB3" w:rsidRDefault="005421F2" w:rsidP="00524736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E3DB3">
        <w:rPr>
          <w:rFonts w:ascii="Arial" w:hAnsi="Arial" w:cs="Arial"/>
          <w:sz w:val="24"/>
          <w:szCs w:val="24"/>
        </w:rPr>
        <w:t>Realizar un mantenimiento de la página después de haber implementado su uso para poder actualizar, arreglar o desarrollar nuevas herramientas para mejorar su funcionamiento.</w:t>
      </w:r>
    </w:p>
    <w:p w:rsidR="00543E5E" w:rsidRPr="00FE3DB3" w:rsidRDefault="00543E5E" w:rsidP="00A70619">
      <w:pPr>
        <w:rPr>
          <w:rFonts w:ascii="Arial" w:hAnsi="Arial" w:cs="Arial"/>
          <w:sz w:val="24"/>
          <w:szCs w:val="24"/>
        </w:rPr>
      </w:pPr>
    </w:p>
    <w:p w:rsidR="00524736" w:rsidRPr="004A1563" w:rsidRDefault="00524736" w:rsidP="004A1563">
      <w:pPr>
        <w:pStyle w:val="Prrafodelista"/>
        <w:numPr>
          <w:ilvl w:val="0"/>
          <w:numId w:val="14"/>
        </w:numPr>
        <w:rPr>
          <w:rFonts w:ascii="Arial" w:hAnsi="Arial" w:cs="Arial"/>
          <w:b/>
          <w:sz w:val="24"/>
          <w:szCs w:val="24"/>
        </w:rPr>
      </w:pPr>
      <w:r w:rsidRPr="004A1563">
        <w:rPr>
          <w:rFonts w:ascii="Arial" w:hAnsi="Arial" w:cs="Arial"/>
          <w:b/>
          <w:sz w:val="24"/>
          <w:szCs w:val="24"/>
        </w:rPr>
        <w:t>Alcance y Limitaciones</w:t>
      </w:r>
      <w:r w:rsidR="00D344D3" w:rsidRPr="004A1563">
        <w:rPr>
          <w:rFonts w:ascii="Arial" w:hAnsi="Arial" w:cs="Arial"/>
          <w:b/>
          <w:sz w:val="24"/>
          <w:szCs w:val="24"/>
        </w:rPr>
        <w:t xml:space="preserve"> </w:t>
      </w:r>
    </w:p>
    <w:p w:rsidR="00524736" w:rsidRPr="00FE3DB3" w:rsidRDefault="00651AEB" w:rsidP="00561E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Implementar nuestro sitio web, para que diferentes usuarios </w:t>
      </w:r>
      <w:r w:rsidR="002A52B9">
        <w:rPr>
          <w:rFonts w:ascii="Arial" w:hAnsi="Arial" w:cs="Arial"/>
          <w:sz w:val="24"/>
          <w:szCs w:val="24"/>
        </w:rPr>
        <w:t>conozcan y puedan encontrar la información que necesitan para solucionar sus inquietudes</w:t>
      </w:r>
      <w:r w:rsidR="00B36088">
        <w:rPr>
          <w:rFonts w:ascii="Arial" w:hAnsi="Arial" w:cs="Arial"/>
          <w:sz w:val="24"/>
          <w:szCs w:val="24"/>
        </w:rPr>
        <w:t>, con el fin de mejorar la salud en Colombia con el buen manejo de información.</w:t>
      </w:r>
    </w:p>
    <w:p w:rsidR="00524736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7216" behindDoc="0" locked="0" layoutInCell="1" allowOverlap="1" wp14:anchorId="368BE9E6" wp14:editId="3098F2F3">
            <wp:simplePos x="0" y="0"/>
            <wp:positionH relativeFrom="column">
              <wp:posOffset>-106680</wp:posOffset>
            </wp:positionH>
            <wp:positionV relativeFrom="paragraph">
              <wp:posOffset>329565</wp:posOffset>
            </wp:positionV>
            <wp:extent cx="5105400" cy="4476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 r="2274" b="7155"/>
                    <a:stretch/>
                  </pic:blipFill>
                  <pic:spPr bwMode="auto">
                    <a:xfrm>
                      <a:off x="0" y="0"/>
                      <a:ext cx="51054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Resultados de recolección de información</w:t>
      </w: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0288" behindDoc="0" locked="0" layoutInCell="1" allowOverlap="1" wp14:anchorId="1A4D6CDE" wp14:editId="27565193">
            <wp:simplePos x="0" y="0"/>
            <wp:positionH relativeFrom="column">
              <wp:posOffset>-5276850</wp:posOffset>
            </wp:positionH>
            <wp:positionV relativeFrom="paragraph">
              <wp:posOffset>154940</wp:posOffset>
            </wp:positionV>
            <wp:extent cx="5172075" cy="4267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356" r="1928" b="2483"/>
                    <a:stretch/>
                  </pic:blipFill>
                  <pic:spPr bwMode="auto">
                    <a:xfrm>
                      <a:off x="0" y="0"/>
                      <a:ext cx="5172075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821" w:rsidRDefault="00FE6821" w:rsidP="00561E16">
      <w:pPr>
        <w:rPr>
          <w:rFonts w:ascii="Arial" w:hAnsi="Arial" w:cs="Arial"/>
          <w:b/>
          <w:sz w:val="24"/>
          <w:szCs w:val="24"/>
        </w:rPr>
      </w:pPr>
    </w:p>
    <w:p w:rsidR="00FE6821" w:rsidRDefault="0016753C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3AAE267E" wp14:editId="4607760E">
            <wp:simplePos x="0" y="0"/>
            <wp:positionH relativeFrom="column">
              <wp:posOffset>112395</wp:posOffset>
            </wp:positionH>
            <wp:positionV relativeFrom="paragraph">
              <wp:posOffset>-356235</wp:posOffset>
            </wp:positionV>
            <wp:extent cx="4733925" cy="48577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" b="3480"/>
                    <a:stretch/>
                  </pic:blipFill>
                  <pic:spPr bwMode="auto">
                    <a:xfrm>
                      <a:off x="0" y="0"/>
                      <a:ext cx="4733925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821">
        <w:rPr>
          <w:noProof/>
          <w:lang w:val="es-CO" w:eastAsia="es-CO"/>
        </w:rPr>
        <w:drawing>
          <wp:anchor distT="0" distB="0" distL="114300" distR="114300" simplePos="0" relativeHeight="251674624" behindDoc="0" locked="0" layoutInCell="1" allowOverlap="1" wp14:anchorId="174AB0B9" wp14:editId="276A78EF">
            <wp:simplePos x="0" y="0"/>
            <wp:positionH relativeFrom="column">
              <wp:posOffset>235585</wp:posOffset>
            </wp:positionH>
            <wp:positionV relativeFrom="paragraph">
              <wp:posOffset>4692015</wp:posOffset>
            </wp:positionV>
            <wp:extent cx="4772025" cy="42481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821" w:rsidRPr="00FE3DB3" w:rsidRDefault="00FE6821" w:rsidP="00561E1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0075C5CA" wp14:editId="413193D3">
            <wp:simplePos x="0" y="0"/>
            <wp:positionH relativeFrom="column">
              <wp:posOffset>74295</wp:posOffset>
            </wp:positionH>
            <wp:positionV relativeFrom="paragraph">
              <wp:posOffset>4901565</wp:posOffset>
            </wp:positionV>
            <wp:extent cx="4962525" cy="42767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77696" behindDoc="0" locked="0" layoutInCell="1" allowOverlap="1" wp14:anchorId="1D53D725" wp14:editId="34717A83">
            <wp:simplePos x="0" y="0"/>
            <wp:positionH relativeFrom="column">
              <wp:posOffset>-1905</wp:posOffset>
            </wp:positionH>
            <wp:positionV relativeFrom="paragraph">
              <wp:posOffset>-260985</wp:posOffset>
            </wp:positionV>
            <wp:extent cx="5114925" cy="51625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E16" w:rsidRPr="00FE3DB3" w:rsidRDefault="00561E16" w:rsidP="007A4B14">
      <w:pPr>
        <w:jc w:val="both"/>
        <w:rPr>
          <w:rFonts w:ascii="Arial" w:hAnsi="Arial" w:cs="Arial"/>
          <w:b/>
          <w:sz w:val="24"/>
          <w:szCs w:val="24"/>
        </w:rPr>
      </w:pPr>
    </w:p>
    <w:p w:rsidR="00762437" w:rsidRPr="00762437" w:rsidRDefault="00762437" w:rsidP="007A4B14">
      <w:pPr>
        <w:jc w:val="both"/>
        <w:rPr>
          <w:rFonts w:ascii="Arial" w:hAnsi="Arial" w:cs="Arial"/>
        </w:rPr>
      </w:pPr>
    </w:p>
    <w:p w:rsidR="00F33EC3" w:rsidRDefault="00F33EC3" w:rsidP="007A4B14">
      <w:pPr>
        <w:jc w:val="both"/>
        <w:rPr>
          <w:rFonts w:ascii="Arial" w:hAnsi="Arial" w:cs="Arial"/>
        </w:rPr>
      </w:pPr>
    </w:p>
    <w:p w:rsidR="00F33EC3" w:rsidRPr="00F33EC3" w:rsidRDefault="00F33EC3" w:rsidP="007A4B14">
      <w:pPr>
        <w:jc w:val="both"/>
        <w:rPr>
          <w:rFonts w:ascii="Arial" w:hAnsi="Arial" w:cs="Arial"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7A4B14" w:rsidRDefault="007A4B14" w:rsidP="007A4B14">
      <w:pPr>
        <w:jc w:val="both"/>
        <w:rPr>
          <w:rFonts w:ascii="Times New Roman" w:hAnsi="Times New Roman" w:cs="Times New Roman"/>
          <w:b/>
        </w:rPr>
      </w:pPr>
    </w:p>
    <w:p w:rsidR="005620DA" w:rsidRDefault="005620DA" w:rsidP="007A4B14">
      <w:pPr>
        <w:jc w:val="both"/>
        <w:rPr>
          <w:rFonts w:ascii="Times New Roman" w:hAnsi="Times New Roman" w:cs="Times New Roman"/>
          <w:b/>
        </w:rPr>
      </w:pPr>
    </w:p>
    <w:p w:rsidR="00024C14" w:rsidRDefault="008958C2" w:rsidP="007A4B1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9E5530F" wp14:editId="5DB02EFA">
            <wp:extent cx="5162550" cy="2876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-3810</wp:posOffset>
            </wp:positionV>
            <wp:extent cx="5153025" cy="48577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C14" w:rsidRDefault="00024C14" w:rsidP="00024C14">
      <w:pPr>
        <w:rPr>
          <w:rFonts w:ascii="Times New Roman" w:hAnsi="Times New Roman" w:cs="Times New Roman"/>
        </w:rPr>
      </w:pPr>
    </w:p>
    <w:p w:rsidR="008958C2" w:rsidRDefault="008958C2" w:rsidP="00024C14">
      <w:pPr>
        <w:jc w:val="center"/>
        <w:rPr>
          <w:rFonts w:ascii="Times New Roman" w:hAnsi="Times New Roman" w:cs="Times New Roman"/>
        </w:rPr>
      </w:pPr>
    </w:p>
    <w:p w:rsidR="00824E41" w:rsidRDefault="00824E41" w:rsidP="007860D4">
      <w:pPr>
        <w:rPr>
          <w:rFonts w:cstheme="minorHAnsi"/>
          <w:b/>
          <w:sz w:val="28"/>
          <w:szCs w:val="24"/>
        </w:rPr>
      </w:pPr>
    </w:p>
    <w:p w:rsidR="00024C14" w:rsidRPr="007860D4" w:rsidRDefault="00CD304E" w:rsidP="007860D4">
      <w:pPr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lastRenderedPageBreak/>
        <w:t>M</w:t>
      </w:r>
      <w:r w:rsidR="007860D4" w:rsidRPr="007860D4">
        <w:rPr>
          <w:rFonts w:cstheme="minorHAnsi"/>
          <w:b/>
          <w:sz w:val="28"/>
          <w:szCs w:val="24"/>
        </w:rPr>
        <w:t xml:space="preserve">apa de procesos droguería </w:t>
      </w:r>
      <w:r w:rsidRPr="007860D4">
        <w:rPr>
          <w:rFonts w:cstheme="minorHAnsi"/>
          <w:b/>
          <w:sz w:val="28"/>
          <w:szCs w:val="24"/>
        </w:rPr>
        <w:t>PPs</w:t>
      </w:r>
    </w:p>
    <w:p w:rsidR="00CD304E" w:rsidRDefault="00CD304E" w:rsidP="00CD304E"/>
    <w:p w:rsidR="00CD304E" w:rsidRDefault="00CD304E" w:rsidP="00CD304E"/>
    <w:p w:rsidR="00CD304E" w:rsidRDefault="00CD304E" w:rsidP="00CD304E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F32BA" wp14:editId="378A0DD2">
                <wp:simplePos x="0" y="0"/>
                <wp:positionH relativeFrom="column">
                  <wp:posOffset>5003865</wp:posOffset>
                </wp:positionH>
                <wp:positionV relativeFrom="paragraph">
                  <wp:posOffset>5616030</wp:posOffset>
                </wp:positionV>
                <wp:extent cx="979200" cy="0"/>
                <wp:effectExtent l="0" t="0" r="11430" b="19050"/>
                <wp:wrapNone/>
                <wp:docPr id="156" name="15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E6171" id="156 Conector recto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pt,442.2pt" to="471.1pt,4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40FBB1" wp14:editId="46049D4D">
                <wp:simplePos x="0" y="0"/>
                <wp:positionH relativeFrom="column">
                  <wp:posOffset>5982925</wp:posOffset>
                </wp:positionH>
                <wp:positionV relativeFrom="paragraph">
                  <wp:posOffset>209005</wp:posOffset>
                </wp:positionV>
                <wp:extent cx="0" cy="5407200"/>
                <wp:effectExtent l="0" t="0" r="19050" b="22225"/>
                <wp:wrapNone/>
                <wp:docPr id="155" name="15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C0DC1" id="155 Conector recto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1pt,16.45pt" to="471.1pt,4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13714F" wp14:editId="16EEB17A">
                <wp:simplePos x="0" y="0"/>
                <wp:positionH relativeFrom="column">
                  <wp:posOffset>5680665</wp:posOffset>
                </wp:positionH>
                <wp:positionV relativeFrom="paragraph">
                  <wp:posOffset>209005</wp:posOffset>
                </wp:positionV>
                <wp:extent cx="302400" cy="0"/>
                <wp:effectExtent l="0" t="0" r="21590" b="19050"/>
                <wp:wrapNone/>
                <wp:docPr id="154" name="1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36E2F" id="154 Conector recto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16.45pt" to="471.1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B5DA0" wp14:editId="5AE3A7D4">
                <wp:simplePos x="0" y="0"/>
                <wp:positionH relativeFrom="column">
                  <wp:posOffset>2649855</wp:posOffset>
                </wp:positionH>
                <wp:positionV relativeFrom="paragraph">
                  <wp:posOffset>4609465</wp:posOffset>
                </wp:positionV>
                <wp:extent cx="150495" cy="280670"/>
                <wp:effectExtent l="19050" t="19050" r="20955" b="43180"/>
                <wp:wrapNone/>
                <wp:docPr id="153" name="153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28067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5449C1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153 Flecha arriba y abajo" o:spid="_x0000_s1026" type="#_x0000_t70" style="position:absolute;margin-left:208.65pt;margin-top:362.95pt;width:11.85pt;height:2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" adj=",5791" fillcolor="#4f81bd [3204]" strokecolor="#243f60 [1604]" strokeweight="2pt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AA4EA6" wp14:editId="22981FF5">
                <wp:simplePos x="0" y="0"/>
                <wp:positionH relativeFrom="column">
                  <wp:posOffset>-504135</wp:posOffset>
                </wp:positionH>
                <wp:positionV relativeFrom="paragraph">
                  <wp:posOffset>5522050</wp:posOffset>
                </wp:positionV>
                <wp:extent cx="1022400" cy="0"/>
                <wp:effectExtent l="0" t="0" r="25400" b="19050"/>
                <wp:wrapNone/>
                <wp:docPr id="152" name="15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38F30" id="152 Conector recto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pt,434.8pt" to="40.8pt,4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0EB1D3" wp14:editId="6BC8D1DA">
                <wp:simplePos x="0" y="0"/>
                <wp:positionH relativeFrom="column">
                  <wp:posOffset>-504135</wp:posOffset>
                </wp:positionH>
                <wp:positionV relativeFrom="paragraph">
                  <wp:posOffset>209005</wp:posOffset>
                </wp:positionV>
                <wp:extent cx="0" cy="5313600"/>
                <wp:effectExtent l="0" t="0" r="19050" b="20955"/>
                <wp:wrapNone/>
                <wp:docPr id="151" name="15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E05D4C" id="151 Conector recto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7pt,16.45pt" to="-39.7pt,4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278F1C" wp14:editId="12A9E2D7">
                <wp:simplePos x="0" y="0"/>
                <wp:positionH relativeFrom="column">
                  <wp:posOffset>-504135</wp:posOffset>
                </wp:positionH>
                <wp:positionV relativeFrom="paragraph">
                  <wp:posOffset>209005</wp:posOffset>
                </wp:positionV>
                <wp:extent cx="431800" cy="0"/>
                <wp:effectExtent l="0" t="0" r="25400" b="19050"/>
                <wp:wrapNone/>
                <wp:docPr id="149" name="14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1FF7D" id="149 Conector recto" o:spid="_x0000_s1026" style="position:absolute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9.7pt,16.45pt" to="-5.7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701864" wp14:editId="59647657">
                <wp:simplePos x="0" y="0"/>
                <wp:positionH relativeFrom="column">
                  <wp:posOffset>518160</wp:posOffset>
                </wp:positionH>
                <wp:positionV relativeFrom="paragraph">
                  <wp:posOffset>5104765</wp:posOffset>
                </wp:positionV>
                <wp:extent cx="0" cy="878205"/>
                <wp:effectExtent l="0" t="0" r="19050" b="17145"/>
                <wp:wrapNone/>
                <wp:docPr id="143" name="14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8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28F2F" id="143 Conector recto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pt,401.95pt" to="40.8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1CC26A" wp14:editId="305B6268">
                <wp:simplePos x="0" y="0"/>
                <wp:positionH relativeFrom="column">
                  <wp:posOffset>5003800</wp:posOffset>
                </wp:positionH>
                <wp:positionV relativeFrom="paragraph">
                  <wp:posOffset>5147945</wp:posOffset>
                </wp:positionV>
                <wp:extent cx="0" cy="835025"/>
                <wp:effectExtent l="0" t="0" r="19050" b="22225"/>
                <wp:wrapNone/>
                <wp:docPr id="145" name="1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35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29C8D" id="145 Conector recto" o:spid="_x0000_s1026" style="position:absolute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pt,405.35pt" to="394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DAFA09" wp14:editId="37B70556">
                <wp:simplePos x="0" y="0"/>
                <wp:positionH relativeFrom="column">
                  <wp:posOffset>516255</wp:posOffset>
                </wp:positionH>
                <wp:positionV relativeFrom="paragraph">
                  <wp:posOffset>5983185</wp:posOffset>
                </wp:positionV>
                <wp:extent cx="4485005" cy="0"/>
                <wp:effectExtent l="0" t="0" r="10795" b="19050"/>
                <wp:wrapNone/>
                <wp:docPr id="144" name="14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DAD3C8" id="144 Conector recto" o:spid="_x0000_s1026" style="position:absolute;flip:y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65pt,471.1pt" to="393.8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47476" wp14:editId="5A047987">
                <wp:simplePos x="0" y="0"/>
                <wp:positionH relativeFrom="column">
                  <wp:posOffset>856665</wp:posOffset>
                </wp:positionH>
                <wp:positionV relativeFrom="paragraph">
                  <wp:posOffset>5421806</wp:posOffset>
                </wp:positionV>
                <wp:extent cx="3786675" cy="439200"/>
                <wp:effectExtent l="0" t="0" r="23495" b="18415"/>
                <wp:wrapNone/>
                <wp:docPr id="142" name="14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675" cy="43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evaluación, control y seguimiento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547476" id="142 Rectángulo redondeado" o:spid="_x0000_s1026" style="position:absolute;margin-left:67.45pt;margin-top:426.9pt;width:298.15pt;height:3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evaluación, control y seguimiento</w:t>
                      </w:r>
                    </w:p>
                  </w:txbxContent>
                </v:textbox>
              </v:roundrect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B725C1" wp14:editId="25305BAB">
                <wp:simplePos x="0" y="0"/>
                <wp:positionH relativeFrom="column">
                  <wp:posOffset>517400</wp:posOffset>
                </wp:positionH>
                <wp:positionV relativeFrom="paragraph">
                  <wp:posOffset>5102770</wp:posOffset>
                </wp:positionV>
                <wp:extent cx="1165860" cy="0"/>
                <wp:effectExtent l="0" t="0" r="15240" b="19050"/>
                <wp:wrapNone/>
                <wp:docPr id="147" name="14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DEBB4" id="147 Conector recto" o:spid="_x0000_s1026" style="position:absolute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75pt,401.8pt" to="132.55pt,4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398104" wp14:editId="781764BF">
                <wp:simplePos x="0" y="0"/>
                <wp:positionH relativeFrom="column">
                  <wp:posOffset>3835400</wp:posOffset>
                </wp:positionH>
                <wp:positionV relativeFrom="paragraph">
                  <wp:posOffset>5144770</wp:posOffset>
                </wp:positionV>
                <wp:extent cx="1165860" cy="0"/>
                <wp:effectExtent l="0" t="0" r="15240" b="19050"/>
                <wp:wrapNone/>
                <wp:docPr id="146" name="1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217E8F" id="146 Conector recto" o:spid="_x0000_s1026" style="position:absolute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2pt,405.1pt" to="393.8pt,4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" strokecolor="#4579b8 [3044]"/>
            </w:pict>
          </mc:Fallback>
        </mc:AlternateContent>
      </w:r>
      <w:r w:rsidRPr="005B362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0DB9D" wp14:editId="4E75E2FC">
                <wp:simplePos x="0" y="0"/>
                <wp:positionH relativeFrom="column">
                  <wp:posOffset>1303020</wp:posOffset>
                </wp:positionH>
                <wp:positionV relativeFrom="paragraph">
                  <wp:posOffset>4955325</wp:posOffset>
                </wp:positionV>
                <wp:extent cx="2724150" cy="333375"/>
                <wp:effectExtent l="0" t="0" r="19050" b="28575"/>
                <wp:wrapNone/>
                <wp:docPr id="141" name="1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de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0DB9D" id="141 Rectángulo redondeado" o:spid="_x0000_s1027" style="position:absolute;margin-left:102.6pt;margin-top:390.2pt;width:214.5pt;height:26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de Evaluación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B91CC4B" wp14:editId="43571E8E">
                <wp:simplePos x="0" y="0"/>
                <wp:positionH relativeFrom="column">
                  <wp:posOffset>554265</wp:posOffset>
                </wp:positionH>
                <wp:positionV relativeFrom="paragraph">
                  <wp:posOffset>2829805</wp:posOffset>
                </wp:positionV>
                <wp:extent cx="0" cy="1728000"/>
                <wp:effectExtent l="0" t="0" r="19050" b="24765"/>
                <wp:wrapNone/>
                <wp:docPr id="135" name="13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88FF8" id="135 Conector recto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222.8pt" to="43.65pt,3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3C081B" wp14:editId="1A0F911C">
                <wp:simplePos x="0" y="0"/>
                <wp:positionH relativeFrom="column">
                  <wp:posOffset>5038725</wp:posOffset>
                </wp:positionH>
                <wp:positionV relativeFrom="paragraph">
                  <wp:posOffset>2872740</wp:posOffset>
                </wp:positionV>
                <wp:extent cx="0" cy="1684655"/>
                <wp:effectExtent l="0" t="0" r="19050" b="10795"/>
                <wp:wrapNone/>
                <wp:docPr id="137" name="13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8789C" id="137 Conector recto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75pt,226.2pt" to="396.75pt,3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E9379" wp14:editId="15AC68ED">
                <wp:simplePos x="0" y="0"/>
                <wp:positionH relativeFrom="column">
                  <wp:posOffset>2174265</wp:posOffset>
                </wp:positionH>
                <wp:positionV relativeFrom="paragraph">
                  <wp:posOffset>3830605</wp:posOffset>
                </wp:positionV>
                <wp:extent cx="1101070" cy="509905"/>
                <wp:effectExtent l="0" t="0" r="23495" b="23495"/>
                <wp:wrapNone/>
                <wp:docPr id="140" name="14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7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E9379" id="140 Rectángulo redondeado" o:spid="_x0000_s1028" style="position:absolute;margin-left:171.2pt;margin-top:301.6pt;width:86.7pt;height:4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informática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41FB3B" wp14:editId="084FC394">
                <wp:simplePos x="0" y="0"/>
                <wp:positionH relativeFrom="column">
                  <wp:posOffset>553720</wp:posOffset>
                </wp:positionH>
                <wp:positionV relativeFrom="paragraph">
                  <wp:posOffset>4558245</wp:posOffset>
                </wp:positionV>
                <wp:extent cx="4485005" cy="0"/>
                <wp:effectExtent l="0" t="0" r="10795" b="19050"/>
                <wp:wrapNone/>
                <wp:docPr id="136" name="13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77CF19" id="136 Conector recto" o:spid="_x0000_s1026" style="position:absolute;flip:y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6pt,358.9pt" to="396.75pt,3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EC0A1" wp14:editId="0C00E5B7">
                <wp:simplePos x="0" y="0"/>
                <wp:positionH relativeFrom="column">
                  <wp:posOffset>2649220</wp:posOffset>
                </wp:positionH>
                <wp:positionV relativeFrom="paragraph">
                  <wp:posOffset>2348015</wp:posOffset>
                </wp:positionV>
                <wp:extent cx="150495" cy="280670"/>
                <wp:effectExtent l="19050" t="19050" r="20955" b="43180"/>
                <wp:wrapNone/>
                <wp:docPr id="139" name="139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28067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211A7" id="139 Flecha arriba y abajo" o:spid="_x0000_s1026" type="#_x0000_t70" style="position:absolute;margin-left:208.6pt;margin-top:184.9pt;width:11.85pt;height:2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" adj=",5791" fillcolor="#4f81bd [3204]" strokecolor="#243f60 [1604]" strokeweight="2pt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9794F76" wp14:editId="5DEA1B43">
                <wp:simplePos x="0" y="0"/>
                <wp:positionH relativeFrom="column">
                  <wp:posOffset>1340485</wp:posOffset>
                </wp:positionH>
                <wp:positionV relativeFrom="paragraph">
                  <wp:posOffset>2684145</wp:posOffset>
                </wp:positionV>
                <wp:extent cx="2724150" cy="333375"/>
                <wp:effectExtent l="0" t="0" r="19050" b="28575"/>
                <wp:wrapNone/>
                <wp:docPr id="130" name="13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de Apoyo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794F76" id="130 Rectángulo redondeado" o:spid="_x0000_s1029" style="position:absolute;margin-left:105.55pt;margin-top:211.35pt;width:214.5pt;height:26.2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de Apoyo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924B86C" wp14:editId="10C3F455">
                <wp:simplePos x="0" y="0"/>
                <wp:positionH relativeFrom="column">
                  <wp:posOffset>553720</wp:posOffset>
                </wp:positionH>
                <wp:positionV relativeFrom="paragraph">
                  <wp:posOffset>2830830</wp:posOffset>
                </wp:positionV>
                <wp:extent cx="782955" cy="0"/>
                <wp:effectExtent l="0" t="0" r="17145" b="19050"/>
                <wp:wrapNone/>
                <wp:docPr id="131" name="1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B4499" id="131 Conector recto" o:spid="_x0000_s1026" style="position:absolute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222.9pt" to="105.25pt,2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812656" wp14:editId="1DA899B2">
                <wp:simplePos x="0" y="0"/>
                <wp:positionH relativeFrom="column">
                  <wp:posOffset>922655</wp:posOffset>
                </wp:positionH>
                <wp:positionV relativeFrom="paragraph">
                  <wp:posOffset>3149600</wp:posOffset>
                </wp:positionV>
                <wp:extent cx="1101090" cy="509905"/>
                <wp:effectExtent l="0" t="0" r="22860" b="23495"/>
                <wp:wrapNone/>
                <wp:docPr id="132" name="13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financiera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12656" id="132 Rectángulo redondeado" o:spid="_x0000_s1030" style="position:absolute;margin-left:72.65pt;margin-top:248pt;width:86.7pt;height:40.1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financiera</w:t>
                      </w:r>
                      <w:r>
                        <w:rPr>
                          <w:sz w:val="20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81CFD15" wp14:editId="3B25EA0B">
                <wp:simplePos x="0" y="0"/>
                <wp:positionH relativeFrom="column">
                  <wp:posOffset>2176145</wp:posOffset>
                </wp:positionH>
                <wp:positionV relativeFrom="paragraph">
                  <wp:posOffset>3150235</wp:posOffset>
                </wp:positionV>
                <wp:extent cx="1101090" cy="509905"/>
                <wp:effectExtent l="0" t="0" r="22860" b="23495"/>
                <wp:wrapNone/>
                <wp:docPr id="133" name="13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Contractual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CFD15" id="133 Rectángulo redondeado" o:spid="_x0000_s1031" style="position:absolute;margin-left:171.35pt;margin-top:248.05pt;width:86.7pt;height:40.1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Contractual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890728D" wp14:editId="18875ACD">
                <wp:simplePos x="0" y="0"/>
                <wp:positionH relativeFrom="column">
                  <wp:posOffset>3428365</wp:posOffset>
                </wp:positionH>
                <wp:positionV relativeFrom="paragraph">
                  <wp:posOffset>3149600</wp:posOffset>
                </wp:positionV>
                <wp:extent cx="1216660" cy="509905"/>
                <wp:effectExtent l="0" t="0" r="21590" b="23495"/>
                <wp:wrapNone/>
                <wp:docPr id="134" name="13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recursos físicos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0728D" id="134 Rectángulo redondeado" o:spid="_x0000_s1032" style="position:absolute;margin-left:269.95pt;margin-top:248pt;width:95.8pt;height:40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recursos físicos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31A34" wp14:editId="41010B6A">
                <wp:simplePos x="0" y="0"/>
                <wp:positionH relativeFrom="column">
                  <wp:posOffset>3873470</wp:posOffset>
                </wp:positionH>
                <wp:positionV relativeFrom="paragraph">
                  <wp:posOffset>2874010</wp:posOffset>
                </wp:positionV>
                <wp:extent cx="1165860" cy="0"/>
                <wp:effectExtent l="0" t="0" r="15240" b="19050"/>
                <wp:wrapNone/>
                <wp:docPr id="138" name="1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571941" id="138 Conector recto" o:spid="_x0000_s1026" style="position:absolute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pt,226.3pt" to="396.8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01FC922" wp14:editId="3E73FF35">
                <wp:simplePos x="0" y="0"/>
                <wp:positionH relativeFrom="column">
                  <wp:posOffset>553720</wp:posOffset>
                </wp:positionH>
                <wp:positionV relativeFrom="paragraph">
                  <wp:posOffset>2303780</wp:posOffset>
                </wp:positionV>
                <wp:extent cx="4485005" cy="0"/>
                <wp:effectExtent l="0" t="0" r="10795" b="19050"/>
                <wp:wrapNone/>
                <wp:docPr id="20" name="2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FB81BB" id="20 Conector recto" o:spid="_x0000_s1026" style="position:absolute;flip:y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6pt,181.4pt" to="396.7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31276A4" wp14:editId="765E11A5">
                <wp:simplePos x="0" y="0"/>
                <wp:positionH relativeFrom="column">
                  <wp:posOffset>3872865</wp:posOffset>
                </wp:positionH>
                <wp:positionV relativeFrom="paragraph">
                  <wp:posOffset>1339215</wp:posOffset>
                </wp:positionV>
                <wp:extent cx="1165860" cy="0"/>
                <wp:effectExtent l="0" t="0" r="15240" b="19050"/>
                <wp:wrapNone/>
                <wp:docPr id="22" name="2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1CEB95" id="22 Conector recto" o:spid="_x0000_s1026" style="position:absolute;flip:x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95pt,105.45pt" to="396.7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1D7DD42" wp14:editId="214FF030">
                <wp:simplePos x="0" y="0"/>
                <wp:positionH relativeFrom="column">
                  <wp:posOffset>5039995</wp:posOffset>
                </wp:positionH>
                <wp:positionV relativeFrom="paragraph">
                  <wp:posOffset>1340485</wp:posOffset>
                </wp:positionV>
                <wp:extent cx="0" cy="964565"/>
                <wp:effectExtent l="0" t="0" r="19050" b="26035"/>
                <wp:wrapNone/>
                <wp:docPr id="21" name="2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818F8C" id="21 Conector recto" o:spid="_x0000_s1026" style="position:absolute;flip: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85pt,105.55pt" to="396.85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2BE38A8" wp14:editId="269048FE">
                <wp:simplePos x="0" y="0"/>
                <wp:positionH relativeFrom="column">
                  <wp:posOffset>553720</wp:posOffset>
                </wp:positionH>
                <wp:positionV relativeFrom="paragraph">
                  <wp:posOffset>1296035</wp:posOffset>
                </wp:positionV>
                <wp:extent cx="782955" cy="0"/>
                <wp:effectExtent l="0" t="0" r="17145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1AD9B" id="14 Conector recto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2.05pt" to="105.2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84D0873" wp14:editId="0E49E4E5">
                <wp:simplePos x="0" y="0"/>
                <wp:positionH relativeFrom="column">
                  <wp:posOffset>553720</wp:posOffset>
                </wp:positionH>
                <wp:positionV relativeFrom="paragraph">
                  <wp:posOffset>1296035</wp:posOffset>
                </wp:positionV>
                <wp:extent cx="0" cy="1007745"/>
                <wp:effectExtent l="0" t="0" r="19050" b="20955"/>
                <wp:wrapNone/>
                <wp:docPr id="19" name="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7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0B85E" id="19 Conector recto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2.05pt" to="43.6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" strokecolor="#4579b8 [3044]"/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3DED2BF" wp14:editId="5647D402">
                <wp:simplePos x="0" y="0"/>
                <wp:positionH relativeFrom="column">
                  <wp:posOffset>3428365</wp:posOffset>
                </wp:positionH>
                <wp:positionV relativeFrom="paragraph">
                  <wp:posOffset>1614805</wp:posOffset>
                </wp:positionV>
                <wp:extent cx="1216660" cy="509905"/>
                <wp:effectExtent l="0" t="0" r="21590" b="23495"/>
                <wp:wrapNone/>
                <wp:docPr id="17" name="1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Emisión y transmisión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ED2BF" id="17 Rectángulo redondeado" o:spid="_x0000_s1033" style="position:absolute;margin-left:269.95pt;margin-top:127.15pt;width:95.8pt;height:40.1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Emisión y transmisión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C9D3CC7" wp14:editId="57314EEC">
                <wp:simplePos x="0" y="0"/>
                <wp:positionH relativeFrom="column">
                  <wp:posOffset>2176145</wp:posOffset>
                </wp:positionH>
                <wp:positionV relativeFrom="paragraph">
                  <wp:posOffset>1615440</wp:posOffset>
                </wp:positionV>
                <wp:extent cx="1101090" cy="509905"/>
                <wp:effectExtent l="0" t="0" r="22860" b="23495"/>
                <wp:wrapNone/>
                <wp:docPr id="16" name="1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D3CC7" id="16 Rectángulo redondeado" o:spid="_x0000_s1034" style="position:absolute;margin-left:171.35pt;margin-top:127.2pt;width:86.7pt;height:40.15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programación</w:t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9AD8928" wp14:editId="317379B5">
                <wp:simplePos x="0" y="0"/>
                <wp:positionH relativeFrom="column">
                  <wp:posOffset>922690</wp:posOffset>
                </wp:positionH>
                <wp:positionV relativeFrom="paragraph">
                  <wp:posOffset>1615200</wp:posOffset>
                </wp:positionV>
                <wp:extent cx="1101090" cy="509905"/>
                <wp:effectExtent l="0" t="0" r="22860" b="2349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producción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D8928" id="15 Rectángulo redondeado" o:spid="_x0000_s1035" style="position:absolute;margin-left:72.65pt;margin-top:127.2pt;width:86.7pt;height:40.15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producción</w:t>
                      </w:r>
                      <w:r>
                        <w:rPr>
                          <w:sz w:val="20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Pr="00B323F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610D4BE" wp14:editId="3EBE5B82">
                <wp:simplePos x="0" y="0"/>
                <wp:positionH relativeFrom="column">
                  <wp:posOffset>1340485</wp:posOffset>
                </wp:positionH>
                <wp:positionV relativeFrom="paragraph">
                  <wp:posOffset>1149350</wp:posOffset>
                </wp:positionV>
                <wp:extent cx="2724150" cy="333375"/>
                <wp:effectExtent l="0" t="0" r="19050" b="2857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Misionales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0D4BE" id="13 Rectángulo redondeado" o:spid="_x0000_s1036" style="position:absolute;margin-left:105.55pt;margin-top:90.5pt;width:214.5pt;height:26.2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Misionales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7C965F1" wp14:editId="74588E9D">
                <wp:simplePos x="0" y="0"/>
                <wp:positionH relativeFrom="column">
                  <wp:posOffset>2649115</wp:posOffset>
                </wp:positionH>
                <wp:positionV relativeFrom="paragraph">
                  <wp:posOffset>799220</wp:posOffset>
                </wp:positionV>
                <wp:extent cx="150690" cy="280800"/>
                <wp:effectExtent l="19050" t="19050" r="20955" b="43180"/>
                <wp:wrapNone/>
                <wp:docPr id="12" name="12 Flecha arriba y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0" cy="28080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6A38A" id="12 Flecha arriba y abajo" o:spid="_x0000_s1026" type="#_x0000_t70" style="position:absolute;margin-left:208.6pt;margin-top:62.95pt;width:11.85pt;height:22.1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" adj=",5796" fillcolor="#4f81bd [3204]" strokecolor="#243f60 [1604]" strokeweight="2pt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464027E" wp14:editId="0BC04D28">
                <wp:simplePos x="0" y="0"/>
                <wp:positionH relativeFrom="column">
                  <wp:posOffset>3873465</wp:posOffset>
                </wp:positionH>
                <wp:positionV relativeFrom="paragraph">
                  <wp:posOffset>-222995</wp:posOffset>
                </wp:positionV>
                <wp:extent cx="1807200" cy="0"/>
                <wp:effectExtent l="0" t="0" r="22225" b="19050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D69CB" id="11 Conector recto" o:spid="_x0000_s1026" style="position:absolute;flip:x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pt,-17.55pt" to="447.3pt,-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B5C9F8A" wp14:editId="5B61712F">
                <wp:simplePos x="0" y="0"/>
                <wp:positionH relativeFrom="column">
                  <wp:posOffset>5680330</wp:posOffset>
                </wp:positionH>
                <wp:positionV relativeFrom="paragraph">
                  <wp:posOffset>-222995</wp:posOffset>
                </wp:positionV>
                <wp:extent cx="0" cy="964800"/>
                <wp:effectExtent l="0" t="0" r="19050" b="26035"/>
                <wp:wrapNone/>
                <wp:docPr id="10" name="1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8F4E4" id="10 Conector recto" o:spid="_x0000_s1026" style="position:absolute;flip:y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25pt,-17.55pt" to="447.25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440023F" wp14:editId="66A3137C">
                <wp:simplePos x="0" y="0"/>
                <wp:positionH relativeFrom="column">
                  <wp:posOffset>-72135</wp:posOffset>
                </wp:positionH>
                <wp:positionV relativeFrom="paragraph">
                  <wp:posOffset>741550</wp:posOffset>
                </wp:positionV>
                <wp:extent cx="5752800" cy="0"/>
                <wp:effectExtent l="0" t="0" r="19685" b="19050"/>
                <wp:wrapNone/>
                <wp:docPr id="18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38D7" id="9 Conector recto" o:spid="_x0000_s1026" style="position:absolute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pt,58.4pt" to="447.3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92F6BC5" wp14:editId="4B461160">
                <wp:simplePos x="0" y="0"/>
                <wp:positionH relativeFrom="column">
                  <wp:posOffset>-72135</wp:posOffset>
                </wp:positionH>
                <wp:positionV relativeFrom="paragraph">
                  <wp:posOffset>-266195</wp:posOffset>
                </wp:positionV>
                <wp:extent cx="0" cy="1008000"/>
                <wp:effectExtent l="0" t="0" r="19050" b="20955"/>
                <wp:wrapNone/>
                <wp:docPr id="23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49F01" id="8 Conector recto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pt,-20.95pt" to="-5.7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A155B2D" wp14:editId="0057BC3F">
                <wp:simplePos x="0" y="0"/>
                <wp:positionH relativeFrom="column">
                  <wp:posOffset>-72390</wp:posOffset>
                </wp:positionH>
                <wp:positionV relativeFrom="paragraph">
                  <wp:posOffset>-266700</wp:posOffset>
                </wp:positionV>
                <wp:extent cx="1410335" cy="0"/>
                <wp:effectExtent l="0" t="0" r="18415" b="19050"/>
                <wp:wrapNone/>
                <wp:docPr id="24" name="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03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5D045" id="3 Conector recto" o:spid="_x0000_s1026" style="position:absolute;flip:x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pt,-21pt" to="105.35pt,-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" strokecolor="#4579b8 [3044]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0DD69C5" wp14:editId="092F7CD8">
                <wp:simplePos x="0" y="0"/>
                <wp:positionH relativeFrom="column">
                  <wp:posOffset>4088765</wp:posOffset>
                </wp:positionH>
                <wp:positionV relativeFrom="paragraph">
                  <wp:posOffset>60960</wp:posOffset>
                </wp:positionV>
                <wp:extent cx="1216660" cy="509905"/>
                <wp:effectExtent l="0" t="0" r="21590" b="23495"/>
                <wp:wrapNone/>
                <wp:docPr id="25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de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D69C5" id="7 Rectángulo redondeado" o:spid="_x0000_s1037" style="position:absolute;margin-left:321.95pt;margin-top:4.8pt;width:95.8pt;height:40.1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de comunicaciones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DD516E6" wp14:editId="72DC6ABD">
                <wp:simplePos x="0" y="0"/>
                <wp:positionH relativeFrom="column">
                  <wp:posOffset>2719705</wp:posOffset>
                </wp:positionH>
                <wp:positionV relativeFrom="paragraph">
                  <wp:posOffset>60325</wp:posOffset>
                </wp:positionV>
                <wp:extent cx="1216660" cy="509905"/>
                <wp:effectExtent l="0" t="0" r="21590" b="23495"/>
                <wp:wrapNone/>
                <wp:docPr id="2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Gestión comercial y de mercadeo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516E6" id="6 Rectángulo redondeado" o:spid="_x0000_s1038" style="position:absolute;margin-left:214.15pt;margin-top:4.75pt;width:95.8pt;height:40.1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Gestión comercial y de mercadeo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CF7D82A" wp14:editId="1B2C6E58">
                <wp:simplePos x="0" y="0"/>
                <wp:positionH relativeFrom="column">
                  <wp:posOffset>1467485</wp:posOffset>
                </wp:positionH>
                <wp:positionV relativeFrom="paragraph">
                  <wp:posOffset>60960</wp:posOffset>
                </wp:positionV>
                <wp:extent cx="1101090" cy="509905"/>
                <wp:effectExtent l="0" t="0" r="22860" b="23495"/>
                <wp:wrapNone/>
                <wp:docPr id="27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Mejoramiento continúo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7D82A" id="5 Rectángulo redondeado" o:spid="_x0000_s1039" style="position:absolute;margin-left:115.55pt;margin-top:4.8pt;width:86.7pt;height:40.15pt;z-index: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Mejoramiento continúo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291EA75" wp14:editId="02DC3EBC">
                <wp:simplePos x="0" y="0"/>
                <wp:positionH relativeFrom="column">
                  <wp:posOffset>213995</wp:posOffset>
                </wp:positionH>
                <wp:positionV relativeFrom="paragraph">
                  <wp:posOffset>60745</wp:posOffset>
                </wp:positionV>
                <wp:extent cx="1101090" cy="509905"/>
                <wp:effectExtent l="0" t="0" r="22860" b="23495"/>
                <wp:wrapNone/>
                <wp:docPr id="28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Pr="00B530DB" w:rsidRDefault="00CD304E" w:rsidP="00CD30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530DB">
                              <w:rPr>
                                <w:sz w:val="20"/>
                              </w:rPr>
                              <w:t>Planeación estratégica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91EA75" id="4 Rectángulo redondeado" o:spid="_x0000_s1040" style="position:absolute;margin-left:16.85pt;margin-top:4.8pt;width:86.7pt;height:40.1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" fillcolor="#9bbb59 [3206]" strokecolor="#4e6128 [1606]" strokeweight="2pt">
                <v:textbox>
                  <w:txbxContent>
                    <w:p w:rsidR="00CD304E" w:rsidRPr="00B530DB" w:rsidRDefault="00CD304E" w:rsidP="00CD304E">
                      <w:pPr>
                        <w:jc w:val="center"/>
                        <w:rPr>
                          <w:sz w:val="20"/>
                        </w:rPr>
                      </w:pPr>
                      <w:r w:rsidRPr="00B530DB">
                        <w:rPr>
                          <w:sz w:val="20"/>
                        </w:rPr>
                        <w:t>Planeación estratégica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65F5690" wp14:editId="2288A8DC">
                <wp:simplePos x="0" y="0"/>
                <wp:positionH relativeFrom="column">
                  <wp:posOffset>1339215</wp:posOffset>
                </wp:positionH>
                <wp:positionV relativeFrom="paragraph">
                  <wp:posOffset>-414020</wp:posOffset>
                </wp:positionV>
                <wp:extent cx="2724150" cy="333375"/>
                <wp:effectExtent l="0" t="0" r="19050" b="28575"/>
                <wp:wrapNone/>
                <wp:docPr id="29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04E" w:rsidRDefault="00CD304E" w:rsidP="00CD304E">
                            <w:pPr>
                              <w:jc w:val="center"/>
                            </w:pPr>
                            <w:r>
                              <w:t>Macro-procesos Estratégicos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F5690" id="1 Rectángulo redondeado" o:spid="_x0000_s1041" style="position:absolute;margin-left:105.45pt;margin-top:-32.6pt;width:214.5pt;height:26.2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" fillcolor="#4f81bd [3204]" strokecolor="#243f60 [1604]" strokeweight="2pt">
                <v:textbox>
                  <w:txbxContent>
                    <w:p w:rsidR="00CD304E" w:rsidRDefault="00CD304E" w:rsidP="00CD304E">
                      <w:pPr>
                        <w:jc w:val="center"/>
                      </w:pPr>
                      <w:r>
                        <w:t>Macro-procesos Estratégicos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D304E" w:rsidRPr="00CD304E" w:rsidRDefault="00CD304E" w:rsidP="00024C14">
      <w:pPr>
        <w:jc w:val="center"/>
        <w:rPr>
          <w:rFonts w:cstheme="minorHAnsi"/>
          <w:sz w:val="24"/>
          <w:szCs w:val="24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024C14" w:rsidRDefault="00024C14" w:rsidP="00024C14">
      <w:pPr>
        <w:jc w:val="center"/>
        <w:rPr>
          <w:rFonts w:ascii="Times New Roman" w:hAnsi="Times New Roman" w:cs="Times New Roman"/>
        </w:rPr>
      </w:pPr>
    </w:p>
    <w:p w:rsidR="00CD304E" w:rsidRDefault="00CD304E" w:rsidP="00024C14">
      <w:pPr>
        <w:jc w:val="center"/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Pr="00CD304E" w:rsidRDefault="00CD304E" w:rsidP="00CD304E">
      <w:pPr>
        <w:rPr>
          <w:rFonts w:ascii="Times New Roman" w:hAnsi="Times New Roman" w:cs="Times New Roman"/>
        </w:rPr>
      </w:pPr>
    </w:p>
    <w:p w:rsidR="00CD304E" w:rsidRDefault="00CD304E" w:rsidP="00CD304E">
      <w:pPr>
        <w:rPr>
          <w:rFonts w:ascii="Times New Roman" w:hAnsi="Times New Roman" w:cs="Times New Roman"/>
        </w:rPr>
      </w:pPr>
    </w:p>
    <w:p w:rsidR="001235EC" w:rsidRDefault="001235EC" w:rsidP="00CD304E">
      <w:pPr>
        <w:rPr>
          <w:rFonts w:ascii="Times New Roman" w:hAnsi="Times New Roman" w:cs="Times New Roman"/>
        </w:rPr>
      </w:pPr>
    </w:p>
    <w:p w:rsidR="001235EC" w:rsidRDefault="001235EC" w:rsidP="00CD304E">
      <w:pPr>
        <w:rPr>
          <w:rFonts w:ascii="Times New Roman" w:hAnsi="Times New Roman" w:cs="Times New Roman"/>
        </w:rPr>
      </w:pPr>
    </w:p>
    <w:p w:rsidR="001235EC" w:rsidRDefault="001235EC" w:rsidP="00CD304E">
      <w:pPr>
        <w:rPr>
          <w:rFonts w:ascii="Times New Roman" w:hAnsi="Times New Roman" w:cs="Times New Roman"/>
        </w:rPr>
      </w:pPr>
    </w:p>
    <w:p w:rsidR="001235EC" w:rsidRDefault="001235EC" w:rsidP="00CD304E">
      <w:pPr>
        <w:rPr>
          <w:rFonts w:ascii="Times New Roman" w:hAnsi="Times New Roman" w:cs="Times New Roman"/>
        </w:rPr>
      </w:pPr>
    </w:p>
    <w:p w:rsidR="001235EC" w:rsidRPr="00CD304E" w:rsidRDefault="001235EC" w:rsidP="00CD304E">
      <w:pPr>
        <w:rPr>
          <w:rFonts w:ascii="Times New Roman" w:hAnsi="Times New Roman" w:cs="Times New Roman"/>
        </w:rPr>
      </w:pPr>
    </w:p>
    <w:p w:rsidR="00CD304E" w:rsidRPr="00824E41" w:rsidRDefault="00CD304E" w:rsidP="00824E41">
      <w:pPr>
        <w:tabs>
          <w:tab w:val="left" w:pos="6030"/>
        </w:tabs>
        <w:rPr>
          <w:rFonts w:ascii="Times New Roman" w:hAnsi="Times New Roman" w:cs="Times New Roman"/>
        </w:rPr>
      </w:pPr>
      <w:r w:rsidRPr="00FC05D2">
        <w:rPr>
          <w:rFonts w:cstheme="minorHAnsi"/>
          <w:b/>
          <w:sz w:val="24"/>
          <w:szCs w:val="24"/>
        </w:rPr>
        <w:lastRenderedPageBreak/>
        <w:t>Requerimientos Funcionales</w:t>
      </w:r>
    </w:p>
    <w:p w:rsidR="00CD304E" w:rsidRPr="00FC05D2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el ingreso y registro de cada uno de los usuarios.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deberá tener una buena información sobre los medicamentos que deseen saber.</w:t>
      </w:r>
    </w:p>
    <w:p w:rsidR="00824E41" w:rsidRPr="00824E41" w:rsidRDefault="00824E41" w:rsidP="00824E41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824E41">
        <w:rPr>
          <w:rFonts w:cstheme="minorHAnsi"/>
          <w:sz w:val="24"/>
          <w:szCs w:val="24"/>
        </w:rPr>
        <w:t>El sistema permitirá hacer una cotización antes de realizar una compra.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Los usuarios se podrán registrar siempre y cuando vayan a comprar los productos.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tendrá un inventario por todas las compras que tenga en la página.</w:t>
      </w:r>
    </w:p>
    <w:p w:rsidR="00CD304E" w:rsidRPr="00D341A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sistema proporcionara un identificador único a cada pedido en el inventario que se haga. </w:t>
      </w:r>
    </w:p>
    <w:p w:rsidR="00CD304E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tendrá un soporte para ayudas y registros.</w:t>
      </w:r>
    </w:p>
    <w:p w:rsidR="00CD304E" w:rsidRPr="006A23F3" w:rsidRDefault="00CD304E" w:rsidP="00CD304E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únicamente al administrador editar y/o eliminar datos del usuario.</w:t>
      </w:r>
    </w:p>
    <w:p w:rsidR="00CD304E" w:rsidRPr="00E14F1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FC05D2">
        <w:rPr>
          <w:rFonts w:cstheme="minorHAnsi"/>
          <w:sz w:val="24"/>
          <w:szCs w:val="24"/>
        </w:rPr>
        <w:t xml:space="preserve">                </w:t>
      </w:r>
    </w:p>
    <w:p w:rsidR="00CD304E" w:rsidRPr="00E14F1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E14F1D">
        <w:rPr>
          <w:rFonts w:cstheme="minorHAnsi"/>
          <w:i/>
          <w:sz w:val="24"/>
          <w:szCs w:val="24"/>
        </w:rPr>
        <w:t xml:space="preserve">                     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Requerimientos no funcionales</w:t>
      </w:r>
    </w:p>
    <w:p w:rsidR="00CD304E" w:rsidRPr="00E424DD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El sistema solo permitirá registrarse una vez al usuario.</w:t>
      </w:r>
    </w:p>
    <w:p w:rsidR="00CD304E" w:rsidRPr="00FC05D2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FC05D2">
        <w:rPr>
          <w:rFonts w:cstheme="minorHAnsi"/>
          <w:sz w:val="24"/>
          <w:szCs w:val="24"/>
        </w:rPr>
        <w:t>El sistema debe</w:t>
      </w:r>
      <w:r>
        <w:rPr>
          <w:rFonts w:cstheme="minorHAnsi"/>
          <w:sz w:val="24"/>
          <w:szCs w:val="24"/>
        </w:rPr>
        <w:t xml:space="preserve">rá </w:t>
      </w:r>
      <w:r w:rsidRPr="00FC05D2">
        <w:rPr>
          <w:rFonts w:cstheme="minorHAnsi"/>
          <w:sz w:val="24"/>
          <w:szCs w:val="24"/>
        </w:rPr>
        <w:t>tener servicio durante todas las 24 horas.</w:t>
      </w:r>
    </w:p>
    <w:p w:rsidR="00CD304E" w:rsidRPr="00B057A4" w:rsidRDefault="00CD304E" w:rsidP="00CD304E">
      <w:pPr>
        <w:numPr>
          <w:ilvl w:val="0"/>
          <w:numId w:val="15"/>
        </w:numPr>
        <w:shd w:val="clear" w:color="auto" w:fill="FFFFFF"/>
        <w:spacing w:after="60" w:line="277" w:lineRule="atLeast"/>
        <w:rPr>
          <w:rFonts w:cstheme="minorHAnsi"/>
          <w:color w:val="222222"/>
          <w:sz w:val="24"/>
          <w:szCs w:val="24"/>
        </w:rPr>
      </w:pPr>
      <w:r w:rsidRPr="00B057A4">
        <w:rPr>
          <w:rFonts w:cstheme="minorHAnsi"/>
          <w:color w:val="222222"/>
          <w:sz w:val="24"/>
          <w:szCs w:val="24"/>
        </w:rPr>
        <w:t>Los permisos de acceso al sistema podrán ser cambiados solamente por el administrador de acceso a datos.</w:t>
      </w:r>
    </w:p>
    <w:p w:rsidR="00CD304E" w:rsidRDefault="00CD304E" w:rsidP="00CD304E">
      <w:pPr>
        <w:pStyle w:val="Prrafodelista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</w:t>
      </w:r>
      <w:r w:rsidRPr="00FC0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</w:t>
      </w:r>
      <w:r w:rsidRPr="00FC05D2">
        <w:rPr>
          <w:rFonts w:cstheme="minorHAnsi"/>
          <w:sz w:val="24"/>
          <w:szCs w:val="24"/>
        </w:rPr>
        <w:t>ebe</w:t>
      </w:r>
      <w:r>
        <w:rPr>
          <w:rFonts w:cstheme="minorHAnsi"/>
          <w:sz w:val="24"/>
          <w:szCs w:val="24"/>
        </w:rPr>
        <w:t xml:space="preserve">rá funcionar </w:t>
      </w:r>
      <w:r w:rsidRPr="00FC05D2">
        <w:rPr>
          <w:rFonts w:cstheme="minorHAnsi"/>
          <w:sz w:val="24"/>
          <w:szCs w:val="24"/>
        </w:rPr>
        <w:t>de manera rápida en la utilización de dispositivos móviles</w:t>
      </w:r>
      <w:r>
        <w:rPr>
          <w:rFonts w:cstheme="minorHAnsi"/>
          <w:sz w:val="24"/>
          <w:szCs w:val="24"/>
        </w:rPr>
        <w:t>.</w:t>
      </w:r>
    </w:p>
    <w:p w:rsidR="00824E41" w:rsidRPr="00824E41" w:rsidRDefault="00824E41" w:rsidP="00824E41">
      <w:pPr>
        <w:pStyle w:val="Prrafodelista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24E41">
        <w:rPr>
          <w:rFonts w:cstheme="minorHAnsi"/>
          <w:sz w:val="24"/>
          <w:szCs w:val="24"/>
        </w:rPr>
        <w:t>El sistema notificara cuando no haya la existencia de un producto.</w:t>
      </w:r>
    </w:p>
    <w:p w:rsidR="00CD304E" w:rsidRDefault="00CD304E" w:rsidP="00CD304E">
      <w:pPr>
        <w:numPr>
          <w:ilvl w:val="0"/>
          <w:numId w:val="15"/>
        </w:numPr>
        <w:shd w:val="clear" w:color="auto" w:fill="FFFFFF"/>
        <w:spacing w:after="60" w:line="277" w:lineRule="atLeast"/>
        <w:rPr>
          <w:rFonts w:eastAsia="Times New Roman" w:cstheme="minorHAnsi"/>
          <w:color w:val="222222"/>
          <w:sz w:val="24"/>
          <w:szCs w:val="24"/>
          <w:lang w:eastAsia="es-ES"/>
        </w:rPr>
      </w:pP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>El sistema debe</w:t>
      </w:r>
      <w:r>
        <w:rPr>
          <w:rFonts w:eastAsia="Times New Roman" w:cstheme="minorHAnsi"/>
          <w:color w:val="222222"/>
          <w:sz w:val="24"/>
          <w:szCs w:val="24"/>
          <w:lang w:eastAsia="es-ES"/>
        </w:rPr>
        <w:t>rá</w:t>
      </w: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 xml:space="preserve"> poseer </w:t>
      </w:r>
      <w:r>
        <w:rPr>
          <w:rFonts w:eastAsia="Times New Roman" w:cstheme="minorHAnsi"/>
          <w:color w:val="222222"/>
          <w:sz w:val="24"/>
          <w:szCs w:val="24"/>
          <w:lang w:eastAsia="es-ES"/>
        </w:rPr>
        <w:t>una interfaz gráfica bien formada</w:t>
      </w:r>
      <w:r w:rsidRPr="00FC05D2">
        <w:rPr>
          <w:rFonts w:eastAsia="Times New Roman" w:cstheme="minorHAnsi"/>
          <w:color w:val="222222"/>
          <w:sz w:val="24"/>
          <w:szCs w:val="24"/>
          <w:lang w:eastAsia="es-ES"/>
        </w:rPr>
        <w:t>.</w:t>
      </w: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podrá ejecutarse por cualquier navegador por el que desee entrar.</w:t>
      </w:r>
    </w:p>
    <w:p w:rsidR="00CD304E" w:rsidRDefault="00CD304E" w:rsidP="00CD304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permitirá realizar varias transacciones al mismo tiempo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7860D4" w:rsidRDefault="007860D4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Pr="007860D4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lastRenderedPageBreak/>
        <w:t>C</w:t>
      </w:r>
      <w:r w:rsidR="007860D4" w:rsidRPr="007860D4">
        <w:rPr>
          <w:rFonts w:cstheme="minorHAnsi"/>
          <w:b/>
          <w:sz w:val="28"/>
          <w:szCs w:val="24"/>
        </w:rPr>
        <w:t>uadros de casos de uso</w:t>
      </w:r>
    </w:p>
    <w:p w:rsidR="00CD304E" w:rsidRPr="007860D4" w:rsidRDefault="00CD304E" w:rsidP="007860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78"/>
        <w:tblW w:w="9697" w:type="dxa"/>
        <w:tblLook w:val="04A0" w:firstRow="1" w:lastRow="0" w:firstColumn="1" w:lastColumn="0" w:noHBand="0" w:noVBand="1"/>
      </w:tblPr>
      <w:tblGrid>
        <w:gridCol w:w="4092"/>
        <w:gridCol w:w="2841"/>
        <w:gridCol w:w="2764"/>
      </w:tblGrid>
      <w:tr w:rsidR="00CD304E" w:rsidTr="001235EC">
        <w:trPr>
          <w:trHeight w:val="384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Proporcionar información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Consultar sobre el tema</w:t>
            </w:r>
          </w:p>
        </w:tc>
      </w:tr>
      <w:tr w:rsidR="00CD304E" w:rsidTr="001235EC">
        <w:trPr>
          <w:trHeight w:val="1175"/>
        </w:trPr>
        <w:tc>
          <w:tcPr>
            <w:tcW w:w="4092" w:type="dxa"/>
          </w:tcPr>
          <w:p w:rsidR="00CD304E" w:rsidRDefault="007860D4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debe de tener una buena información sobre los medicamentos solicitados para que así tengan una buena confianza en nosotros.</w:t>
            </w:r>
          </w:p>
        </w:tc>
      </w:tr>
      <w:tr w:rsidR="00CD304E" w:rsidTr="001235EC">
        <w:trPr>
          <w:trHeight w:val="384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Dependencia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Autentificación del usuario</w:t>
            </w:r>
          </w:p>
        </w:tc>
      </w:tr>
      <w:tr w:rsidR="00CD304E" w:rsidTr="001235EC">
        <w:trPr>
          <w:trHeight w:val="384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Actores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Usuarios</w:t>
            </w:r>
          </w:p>
        </w:tc>
      </w:tr>
      <w:tr w:rsidR="00CD304E" w:rsidTr="001235EC">
        <w:trPr>
          <w:trHeight w:val="769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Precondiciones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Acceder a la página y buscar información sobre los medicamentos.</w:t>
            </w:r>
          </w:p>
        </w:tc>
      </w:tr>
      <w:tr w:rsidR="00CD304E" w:rsidTr="001235EC">
        <w:trPr>
          <w:trHeight w:val="384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Post</w:t>
            </w:r>
            <w:r w:rsidR="007860D4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</w:rPr>
              <w:t>condiciones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Confirmar el pago y acceder al envió solicitado.</w:t>
            </w:r>
          </w:p>
        </w:tc>
      </w:tr>
      <w:tr w:rsidR="00CD304E" w:rsidTr="001235EC">
        <w:trPr>
          <w:trHeight w:val="404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41" w:type="dxa"/>
          </w:tcPr>
          <w:p w:rsidR="00CD304E" w:rsidRPr="00FD0D0D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 xml:space="preserve">Usuario                           </w:t>
            </w:r>
            <w:r>
              <w:rPr>
                <w:rFonts w:cstheme="minorHAnsi"/>
                <w:sz w:val="20"/>
                <w:szCs w:val="20"/>
              </w:rPr>
              <w:t xml:space="preserve">                       </w:t>
            </w:r>
            <w:r w:rsidRPr="00FD0D0D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763" w:type="dxa"/>
          </w:tcPr>
          <w:p w:rsidR="00CD304E" w:rsidRPr="00FD0D0D" w:rsidRDefault="00CD304E" w:rsidP="00CD304E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Sistema</w:t>
            </w:r>
          </w:p>
        </w:tc>
      </w:tr>
      <w:tr w:rsidR="00CD304E" w:rsidTr="001235EC">
        <w:trPr>
          <w:trHeight w:val="2308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Escenario principal</w:t>
            </w:r>
          </w:p>
        </w:tc>
        <w:tc>
          <w:tcPr>
            <w:tcW w:w="2841" w:type="dxa"/>
          </w:tcPr>
          <w:p w:rsidR="00CD304E" w:rsidRPr="00BB6444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ingre a nuestra pagina</w:t>
            </w:r>
            <w:r w:rsidRPr="00BB6444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se registra</w:t>
            </w:r>
          </w:p>
          <w:p w:rsidR="00CD304E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>El usuario busca información sobre los medicamentos que necesite.</w:t>
            </w:r>
          </w:p>
        </w:tc>
        <w:tc>
          <w:tcPr>
            <w:tcW w:w="2763" w:type="dxa"/>
          </w:tcPr>
          <w:p w:rsidR="00CD304E" w:rsidRDefault="00CD304E" w:rsidP="00CD304E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>El sistema muestra la información de los medicamentos que necesite el usuario.</w:t>
            </w:r>
          </w:p>
        </w:tc>
      </w:tr>
      <w:tr w:rsidR="00CD304E" w:rsidTr="001235EC">
        <w:trPr>
          <w:trHeight w:val="769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Alternativas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no tengamos los medicamentos que solicitan nuestros usuarios.</w:t>
            </w:r>
          </w:p>
        </w:tc>
      </w:tr>
      <w:tr w:rsidR="00CD304E" w:rsidTr="001235EC">
        <w:trPr>
          <w:trHeight w:val="769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Observaciones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busca los sistemas que tengamos disponibles en la página.</w:t>
            </w:r>
          </w:p>
        </w:tc>
      </w:tr>
      <w:tr w:rsidR="00CD304E" w:rsidTr="001235EC">
        <w:trPr>
          <w:trHeight w:val="101"/>
        </w:trPr>
        <w:tc>
          <w:tcPr>
            <w:tcW w:w="4092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Requisitos no funcionales</w:t>
            </w:r>
          </w:p>
        </w:tc>
        <w:tc>
          <w:tcPr>
            <w:tcW w:w="5605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nuestros usuarios entiendan nuestra página.</w:t>
            </w:r>
          </w:p>
        </w:tc>
      </w:tr>
    </w:tbl>
    <w:p w:rsidR="007860D4" w:rsidRDefault="007860D4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235EC" w:rsidRDefault="001235EC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Pr="007860D4" w:rsidRDefault="00CD304E" w:rsidP="00CD304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8"/>
          <w:szCs w:val="24"/>
        </w:rPr>
      </w:pPr>
      <w:r w:rsidRPr="007860D4">
        <w:rPr>
          <w:rFonts w:cstheme="minorHAnsi"/>
          <w:b/>
          <w:sz w:val="28"/>
          <w:szCs w:val="24"/>
        </w:rPr>
        <w:lastRenderedPageBreak/>
        <w:t>C</w:t>
      </w:r>
      <w:r w:rsidR="007860D4" w:rsidRPr="007860D4">
        <w:rPr>
          <w:rFonts w:cstheme="minorHAnsi"/>
          <w:b/>
          <w:sz w:val="28"/>
          <w:szCs w:val="24"/>
        </w:rPr>
        <w:t>uadros de casos de uso</w:t>
      </w: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304E" w:rsidRDefault="00CD304E" w:rsidP="00CD304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748" w:tblpY="-230"/>
        <w:tblW w:w="10529" w:type="dxa"/>
        <w:tblLook w:val="04A0" w:firstRow="1" w:lastRow="0" w:firstColumn="1" w:lastColumn="0" w:noHBand="0" w:noVBand="1"/>
      </w:tblPr>
      <w:tblGrid>
        <w:gridCol w:w="2620"/>
        <w:gridCol w:w="4757"/>
        <w:gridCol w:w="3152"/>
      </w:tblGrid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Inventario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Consultar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7860D4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los medicamentos que soliciten nuestros usuarios lleguen con puntualidad y seguridad.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Dependencia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Identificación del usuario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Actores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Usuarios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Precondiciones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se pueda ingresar fácilmente a la página y comprar de una manera segura y confiable.</w:t>
            </w:r>
          </w:p>
        </w:tc>
      </w:tr>
      <w:tr w:rsidR="00CD304E" w:rsidTr="00CD304E">
        <w:trPr>
          <w:trHeight w:val="26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Post</w:t>
            </w:r>
            <w:r w:rsidR="007860D4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</w:rPr>
              <w:t>condiciones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Confirmar el pago y acceder al envió solicitado.</w:t>
            </w:r>
          </w:p>
        </w:tc>
      </w:tr>
      <w:tr w:rsidR="00CD304E" w:rsidTr="00CD304E">
        <w:trPr>
          <w:trHeight w:val="214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57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Usuario</w:t>
            </w:r>
          </w:p>
        </w:tc>
        <w:tc>
          <w:tcPr>
            <w:tcW w:w="3151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Sistema</w:t>
            </w:r>
          </w:p>
        </w:tc>
      </w:tr>
      <w:tr w:rsidR="00CD304E" w:rsidTr="00CD304E">
        <w:trPr>
          <w:trHeight w:val="1125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Escenario principal</w:t>
            </w:r>
          </w:p>
        </w:tc>
        <w:tc>
          <w:tcPr>
            <w:tcW w:w="4757" w:type="dxa"/>
          </w:tcPr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 xml:space="preserve">Ingresar a la </w:t>
            </w:r>
          </w:p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Pagina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Datos del usuario</w:t>
            </w:r>
          </w:p>
          <w:p w:rsidR="00CD304E" w:rsidRPr="00FD0D0D" w:rsidRDefault="00CD304E" w:rsidP="00CD304E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sz w:val="20"/>
                <w:szCs w:val="20"/>
              </w:rPr>
            </w:pPr>
            <w:r w:rsidRPr="00FD0D0D">
              <w:rPr>
                <w:rFonts w:cstheme="minorHAnsi"/>
                <w:sz w:val="20"/>
                <w:szCs w:val="20"/>
              </w:rPr>
              <w:t>El usuario solicita</w:t>
            </w:r>
          </w:p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0"/>
                <w:szCs w:val="20"/>
              </w:rPr>
              <w:t xml:space="preserve">               l</w:t>
            </w:r>
            <w:r w:rsidRPr="00FD0D0D">
              <w:rPr>
                <w:rFonts w:cstheme="minorHAnsi"/>
                <w:sz w:val="20"/>
                <w:szCs w:val="20"/>
              </w:rPr>
              <w:t>o que quiere comprar</w:t>
            </w:r>
          </w:p>
        </w:tc>
        <w:tc>
          <w:tcPr>
            <w:tcW w:w="3151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FD0D0D">
              <w:rPr>
                <w:rFonts w:cstheme="minorHAnsi"/>
                <w:sz w:val="20"/>
                <w:szCs w:val="20"/>
              </w:rPr>
              <w:t>El sistema revisa si el pago fue hecho para poder enviar los medicamentos.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Alternativas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no tengamos los medicamentos que solicitan nuestros usuarios.</w:t>
            </w:r>
          </w:p>
        </w:tc>
      </w:tr>
      <w:tr w:rsidR="00CD304E" w:rsidTr="00CD304E">
        <w:trPr>
          <w:trHeight w:val="542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Observaciones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sistema busca los sistemas que tengamos disponibles en la página.</w:t>
            </w:r>
          </w:p>
        </w:tc>
      </w:tr>
      <w:tr w:rsidR="00CD304E" w:rsidTr="00CD304E">
        <w:trPr>
          <w:trHeight w:val="528"/>
        </w:trPr>
        <w:tc>
          <w:tcPr>
            <w:tcW w:w="2620" w:type="dxa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Requisitos no funcionales</w:t>
            </w:r>
          </w:p>
        </w:tc>
        <w:tc>
          <w:tcPr>
            <w:tcW w:w="7909" w:type="dxa"/>
            <w:gridSpan w:val="2"/>
          </w:tcPr>
          <w:p w:rsidR="00CD304E" w:rsidRDefault="00CD304E" w:rsidP="00CD304E">
            <w:pPr>
              <w:pStyle w:val="Prrafodelista"/>
              <w:autoSpaceDE w:val="0"/>
              <w:autoSpaceDN w:val="0"/>
              <w:adjustRightInd w:val="0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 sea entretenida.</w:t>
            </w:r>
          </w:p>
        </w:tc>
      </w:tr>
    </w:tbl>
    <w:p w:rsidR="007860D4" w:rsidRDefault="007860D4" w:rsidP="007860D4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CD304E" w:rsidRPr="001235EC" w:rsidRDefault="00CD304E" w:rsidP="007860D4">
      <w:pPr>
        <w:tabs>
          <w:tab w:val="left" w:pos="6030"/>
        </w:tabs>
        <w:rPr>
          <w:rFonts w:cstheme="minorHAnsi"/>
          <w:b/>
          <w:sz w:val="40"/>
          <w:szCs w:val="40"/>
        </w:rPr>
      </w:pPr>
      <w:r w:rsidRPr="001235EC">
        <w:rPr>
          <w:rFonts w:cstheme="minorHAnsi"/>
          <w:b/>
          <w:sz w:val="40"/>
          <w:szCs w:val="40"/>
        </w:rPr>
        <w:t>D</w:t>
      </w:r>
      <w:r w:rsidR="007860D4" w:rsidRPr="001235EC">
        <w:rPr>
          <w:rFonts w:cstheme="minorHAnsi"/>
          <w:b/>
          <w:sz w:val="40"/>
          <w:szCs w:val="40"/>
        </w:rPr>
        <w:t>iagramas UML</w:t>
      </w:r>
    </w:p>
    <w:p w:rsidR="00C71089" w:rsidRDefault="00C71089" w:rsidP="00C71089">
      <w:pPr>
        <w:pStyle w:val="Prrafodelista"/>
        <w:tabs>
          <w:tab w:val="left" w:pos="6030"/>
        </w:tabs>
        <w:rPr>
          <w:rFonts w:ascii="Times New Roman" w:hAnsi="Times New Roman" w:cs="Times New Roman"/>
        </w:rPr>
      </w:pPr>
    </w:p>
    <w:p w:rsidR="007860D4" w:rsidRDefault="00C71089" w:rsidP="00CD304E">
      <w:pPr>
        <w:pStyle w:val="Prrafodelista"/>
        <w:numPr>
          <w:ilvl w:val="0"/>
          <w:numId w:val="19"/>
        </w:numPr>
        <w:tabs>
          <w:tab w:val="left" w:pos="6030"/>
        </w:tabs>
        <w:rPr>
          <w:rFonts w:ascii="Times New Roman" w:hAnsi="Times New Roman" w:cs="Times New Roman"/>
        </w:rPr>
      </w:pPr>
      <w:r w:rsidRPr="00CD304E">
        <w:rPr>
          <w:noProof/>
          <w:lang w:val="es-CO" w:eastAsia="es-CO"/>
        </w:rPr>
        <w:drawing>
          <wp:anchor distT="0" distB="0" distL="114300" distR="114300" simplePos="0" relativeHeight="251654144" behindDoc="0" locked="0" layoutInCell="1" allowOverlap="1" wp14:anchorId="3E2CCF9C" wp14:editId="58256199">
            <wp:simplePos x="0" y="0"/>
            <wp:positionH relativeFrom="column">
              <wp:posOffset>-337820</wp:posOffset>
            </wp:positionH>
            <wp:positionV relativeFrom="paragraph">
              <wp:posOffset>391795</wp:posOffset>
            </wp:positionV>
            <wp:extent cx="6167755" cy="2906395"/>
            <wp:effectExtent l="76200" t="76200" r="137795" b="141605"/>
            <wp:wrapThrough wrapText="bothSides">
              <wp:wrapPolygon edited="0">
                <wp:start x="-133" y="-566"/>
                <wp:lineTo x="-267" y="-425"/>
                <wp:lineTo x="-267" y="21945"/>
                <wp:lineTo x="-133" y="22511"/>
                <wp:lineTo x="21882" y="22511"/>
                <wp:lineTo x="22016" y="22228"/>
                <wp:lineTo x="22016" y="1841"/>
                <wp:lineTo x="21882" y="-283"/>
                <wp:lineTo x="21882" y="-566"/>
                <wp:lineTo x="-133" y="-566"/>
              </wp:wrapPolygon>
            </wp:wrapThrough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906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0D4" w:rsidRPr="007860D4">
        <w:rPr>
          <w:rFonts w:ascii="Times New Roman" w:hAnsi="Times New Roman" w:cs="Times New Roman"/>
        </w:rPr>
        <w:t>Diagrama de casos de usos</w:t>
      </w:r>
    </w:p>
    <w:p w:rsidR="00447B4F" w:rsidRDefault="00447B4F" w:rsidP="00C71089">
      <w:pPr>
        <w:pStyle w:val="Prrafodelista"/>
        <w:tabs>
          <w:tab w:val="left" w:pos="6030"/>
        </w:tabs>
        <w:rPr>
          <w:rFonts w:ascii="Times New Roman" w:hAnsi="Times New Roman" w:cs="Times New Roman"/>
        </w:rPr>
      </w:pPr>
    </w:p>
    <w:p w:rsidR="00C71089" w:rsidRDefault="00C71089" w:rsidP="00C71089">
      <w:pPr>
        <w:pStyle w:val="Prrafodelista"/>
        <w:numPr>
          <w:ilvl w:val="0"/>
          <w:numId w:val="19"/>
        </w:numPr>
        <w:tabs>
          <w:tab w:val="left" w:pos="60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Diagrama de c</w:t>
      </w:r>
      <w:r w:rsidRPr="007860D4">
        <w:rPr>
          <w:rFonts w:ascii="Times New Roman" w:hAnsi="Times New Roman" w:cs="Times New Roman"/>
        </w:rPr>
        <w:t>lase</w:t>
      </w:r>
    </w:p>
    <w:p w:rsidR="00824E41" w:rsidRDefault="00824E41" w:rsidP="00CD304E">
      <w:pPr>
        <w:tabs>
          <w:tab w:val="left" w:pos="6030"/>
        </w:tabs>
        <w:rPr>
          <w:noProof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08368D3A" wp14:editId="4E591E0E">
            <wp:extent cx="5400040" cy="3447887"/>
            <wp:effectExtent l="76200" t="76200" r="124460" b="133985"/>
            <wp:docPr id="2052" name="Imagen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B4F" w:rsidRDefault="00447B4F" w:rsidP="00CD304E">
      <w:pPr>
        <w:tabs>
          <w:tab w:val="left" w:pos="6030"/>
        </w:tabs>
        <w:rPr>
          <w:rFonts w:cstheme="minorHAnsi"/>
        </w:rPr>
      </w:pPr>
    </w:p>
    <w:p w:rsidR="00447B4F" w:rsidRPr="007860D4" w:rsidRDefault="00C71089" w:rsidP="007860D4">
      <w:pPr>
        <w:pStyle w:val="Prrafodelista"/>
        <w:numPr>
          <w:ilvl w:val="0"/>
          <w:numId w:val="20"/>
        </w:numPr>
        <w:tabs>
          <w:tab w:val="left" w:pos="6030"/>
        </w:tabs>
        <w:rPr>
          <w:rFonts w:ascii="Times New Roman" w:hAnsi="Times New Roman" w:cs="Times New Roman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6432" behindDoc="0" locked="0" layoutInCell="1" allowOverlap="1" wp14:anchorId="79239D61" wp14:editId="665993A3">
            <wp:simplePos x="0" y="0"/>
            <wp:positionH relativeFrom="column">
              <wp:posOffset>253365</wp:posOffset>
            </wp:positionH>
            <wp:positionV relativeFrom="paragraph">
              <wp:posOffset>690880</wp:posOffset>
            </wp:positionV>
            <wp:extent cx="5400040" cy="2637155"/>
            <wp:effectExtent l="76200" t="76200" r="124460" b="125095"/>
            <wp:wrapSquare wrapText="bothSides"/>
            <wp:docPr id="2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</wp:anchor>
        </w:drawing>
      </w:r>
      <w:r w:rsidR="007860D4" w:rsidRPr="007860D4">
        <w:rPr>
          <w:rFonts w:ascii="Times New Roman" w:hAnsi="Times New Roman" w:cs="Times New Roman"/>
          <w:szCs w:val="24"/>
        </w:rPr>
        <w:t>Diagrama de secuencia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1235EC" w:rsidRDefault="001235E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824E41" w:rsidRDefault="00824E41" w:rsidP="00824E41">
      <w:pPr>
        <w:pStyle w:val="Prrafodelista"/>
        <w:tabs>
          <w:tab w:val="left" w:pos="6030"/>
        </w:tabs>
        <w:rPr>
          <w:rFonts w:ascii="Times New Roman" w:hAnsi="Times New Roman" w:cs="Times New Roman"/>
          <w:szCs w:val="24"/>
        </w:rPr>
      </w:pPr>
    </w:p>
    <w:p w:rsidR="00824E41" w:rsidRPr="00824E41" w:rsidRDefault="00824E41" w:rsidP="00824E41">
      <w:pPr>
        <w:pStyle w:val="Prrafodelista"/>
        <w:rPr>
          <w:rFonts w:ascii="Times New Roman" w:hAnsi="Times New Roman" w:cs="Times New Roman"/>
          <w:szCs w:val="24"/>
        </w:rPr>
      </w:pPr>
    </w:p>
    <w:p w:rsidR="00CD304E" w:rsidRPr="007860D4" w:rsidRDefault="00447B4F" w:rsidP="007860D4">
      <w:pPr>
        <w:pStyle w:val="Prrafodelista"/>
        <w:numPr>
          <w:ilvl w:val="0"/>
          <w:numId w:val="20"/>
        </w:numPr>
        <w:tabs>
          <w:tab w:val="left" w:pos="6030"/>
        </w:tabs>
        <w:rPr>
          <w:rFonts w:ascii="Times New Roman" w:hAnsi="Times New Roman" w:cs="Times New Roman"/>
          <w:szCs w:val="24"/>
        </w:rPr>
      </w:pPr>
      <w:r w:rsidRPr="007860D4">
        <w:rPr>
          <w:rFonts w:ascii="Times New Roman" w:hAnsi="Times New Roman" w:cs="Times New Roman"/>
          <w:szCs w:val="24"/>
        </w:rPr>
        <w:t>D</w:t>
      </w:r>
      <w:r w:rsidR="007860D4" w:rsidRPr="007860D4">
        <w:rPr>
          <w:rFonts w:ascii="Times New Roman" w:hAnsi="Times New Roman" w:cs="Times New Roman"/>
          <w:szCs w:val="24"/>
        </w:rPr>
        <w:t>iagrama entidad-relación</w:t>
      </w:r>
      <w:r w:rsidRPr="007860D4">
        <w:rPr>
          <w:rFonts w:ascii="Times New Roman" w:hAnsi="Times New Roman" w:cs="Times New Roman"/>
          <w:szCs w:val="24"/>
        </w:rPr>
        <w:t xml:space="preserve"> </w:t>
      </w:r>
    </w:p>
    <w:p w:rsidR="00A87D78" w:rsidRDefault="00A87D78" w:rsidP="00CD304E">
      <w:pPr>
        <w:tabs>
          <w:tab w:val="left" w:pos="6030"/>
        </w:tabs>
        <w:rPr>
          <w:noProof/>
          <w:lang w:val="es-CO" w:eastAsia="es-CO"/>
        </w:rPr>
      </w:pPr>
    </w:p>
    <w:p w:rsidR="00447B4F" w:rsidRDefault="00A87D78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5A7E219" wp14:editId="7E4E572C">
            <wp:extent cx="6419427" cy="323850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522" t="14110" r="5809" b="15343"/>
                    <a:stretch/>
                  </pic:blipFill>
                  <pic:spPr bwMode="auto">
                    <a:xfrm>
                      <a:off x="0" y="0"/>
                      <a:ext cx="6430229" cy="32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5EC" w:rsidRDefault="001235E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1235EC" w:rsidRPr="00447B4F" w:rsidRDefault="001235E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CD304E" w:rsidRDefault="001235EC" w:rsidP="001235EC">
      <w:pPr>
        <w:pStyle w:val="Prrafodelista"/>
        <w:numPr>
          <w:ilvl w:val="0"/>
          <w:numId w:val="23"/>
        </w:numPr>
        <w:tabs>
          <w:tab w:val="left" w:pos="60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Diagrama de distribución</w:t>
      </w:r>
    </w:p>
    <w:p w:rsidR="001235EC" w:rsidRPr="001235EC" w:rsidRDefault="001235EC" w:rsidP="001235EC">
      <w:pPr>
        <w:tabs>
          <w:tab w:val="left" w:pos="6030"/>
        </w:tabs>
        <w:rPr>
          <w:rFonts w:ascii="Times New Roman" w:hAnsi="Times New Roman" w:cs="Times New Roman"/>
        </w:rPr>
      </w:pPr>
    </w:p>
    <w:p w:rsidR="001235EC" w:rsidRDefault="001235EC" w:rsidP="001235EC">
      <w:pPr>
        <w:tabs>
          <w:tab w:val="left" w:pos="6030"/>
        </w:tabs>
        <w:ind w:left="360"/>
        <w:rPr>
          <w:rFonts w:ascii="Times New Roman" w:hAnsi="Times New Roman" w:cs="Times New Roman"/>
        </w:rPr>
      </w:pPr>
      <w:r w:rsidRPr="001235EC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71941C10" wp14:editId="1EA08497">
            <wp:extent cx="5400040" cy="2958465"/>
            <wp:effectExtent l="0" t="0" r="0" b="0"/>
            <wp:docPr id="32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21"/>
                    <a:srcRect l="21517" t="18186" r="7760" b="11576"/>
                    <a:stretch/>
                  </pic:blipFill>
                  <pic:spPr bwMode="auto"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5EC" w:rsidRDefault="001235EC" w:rsidP="001235EC">
      <w:pPr>
        <w:tabs>
          <w:tab w:val="left" w:pos="6030"/>
        </w:tabs>
        <w:ind w:left="360"/>
        <w:rPr>
          <w:rFonts w:ascii="Times New Roman" w:hAnsi="Times New Roman" w:cs="Times New Roman"/>
        </w:rPr>
      </w:pPr>
    </w:p>
    <w:p w:rsidR="001235EC" w:rsidRDefault="001235EC" w:rsidP="001235EC">
      <w:pPr>
        <w:tabs>
          <w:tab w:val="left" w:pos="6030"/>
        </w:tabs>
        <w:ind w:left="360"/>
        <w:rPr>
          <w:rFonts w:ascii="Times New Roman" w:hAnsi="Times New Roman" w:cs="Times New Roman"/>
        </w:rPr>
      </w:pPr>
    </w:p>
    <w:p w:rsidR="001235EC" w:rsidRPr="001235EC" w:rsidRDefault="001235EC" w:rsidP="001235EC">
      <w:pPr>
        <w:tabs>
          <w:tab w:val="left" w:pos="6030"/>
        </w:tabs>
        <w:ind w:left="360"/>
        <w:rPr>
          <w:rFonts w:ascii="Times New Roman" w:hAnsi="Times New Roman" w:cs="Times New Roman"/>
        </w:rPr>
      </w:pPr>
    </w:p>
    <w:p w:rsidR="00447B4F" w:rsidRPr="00EE1409" w:rsidRDefault="00EE1409" w:rsidP="00EE1409">
      <w:pPr>
        <w:pStyle w:val="Prrafodelista"/>
        <w:numPr>
          <w:ilvl w:val="0"/>
          <w:numId w:val="23"/>
        </w:numPr>
        <w:tabs>
          <w:tab w:val="left" w:pos="6030"/>
        </w:tabs>
        <w:rPr>
          <w:rFonts w:ascii="Times New Roman" w:hAnsi="Times New Roman" w:cs="Times New Roman"/>
          <w:szCs w:val="24"/>
        </w:rPr>
      </w:pPr>
      <w:r w:rsidRPr="00EE1409">
        <w:rPr>
          <w:rFonts w:ascii="Times New Roman" w:hAnsi="Times New Roman" w:cs="Times New Roman"/>
          <w:szCs w:val="24"/>
        </w:rPr>
        <w:t>Normalización</w:t>
      </w:r>
    </w:p>
    <w:p w:rsidR="00447B4F" w:rsidRDefault="00447B4F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447B4F" w:rsidRPr="00447B4F" w:rsidRDefault="00EE1409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EE1409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270B8F9" wp14:editId="3974E3E1">
            <wp:extent cx="6418247" cy="963039"/>
            <wp:effectExtent l="0" t="0" r="1905" b="889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051" cy="9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860D4" w:rsidRDefault="00EE1409" w:rsidP="00CD304E">
      <w:pPr>
        <w:tabs>
          <w:tab w:val="left" w:pos="6030"/>
        </w:tabs>
        <w:rPr>
          <w:rFonts w:ascii="Times New Roman" w:hAnsi="Times New Roman" w:cs="Times New Roman"/>
        </w:rPr>
      </w:pPr>
      <w:r w:rsidRPr="00EE1409">
        <w:rPr>
          <w:rFonts w:ascii="Times New Roman" w:hAnsi="Times New Roman" w:cs="Times New Roman"/>
          <w:noProof/>
          <w:lang w:val="es-CO" w:eastAsia="es-CO"/>
        </w:rPr>
        <w:drawing>
          <wp:anchor distT="0" distB="0" distL="114300" distR="114300" simplePos="0" relativeHeight="251660800" behindDoc="0" locked="0" layoutInCell="1" allowOverlap="1" wp14:anchorId="0ED107D3" wp14:editId="0425DCD5">
            <wp:simplePos x="0" y="0"/>
            <wp:positionH relativeFrom="column">
              <wp:posOffset>3374538</wp:posOffset>
            </wp:positionH>
            <wp:positionV relativeFrom="paragraph">
              <wp:posOffset>263673</wp:posOffset>
            </wp:positionV>
            <wp:extent cx="2597150" cy="506095"/>
            <wp:effectExtent l="0" t="0" r="0" b="8255"/>
            <wp:wrapThrough wrapText="bothSides">
              <wp:wrapPolygon edited="0">
                <wp:start x="0" y="0"/>
                <wp:lineTo x="0" y="21139"/>
                <wp:lineTo x="21389" y="21139"/>
                <wp:lineTo x="21389" y="0"/>
                <wp:lineTo x="0" y="0"/>
              </wp:wrapPolygon>
            </wp:wrapThrough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E41" w:rsidRDefault="00EE140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EE1409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7262742A" wp14:editId="460F6259">
            <wp:extent cx="2705462" cy="496111"/>
            <wp:effectExtent l="0" t="0" r="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437" cy="5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24E41" w:rsidRDefault="00EE140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EE1409">
        <w:rPr>
          <w:rFonts w:ascii="Times New Roman" w:hAnsi="Times New Roman" w:cs="Times New Roman"/>
          <w:noProof/>
          <w:lang w:val="es-CO" w:eastAsia="es-CO"/>
        </w:rPr>
        <w:drawing>
          <wp:anchor distT="0" distB="0" distL="114300" distR="114300" simplePos="0" relativeHeight="251656704" behindDoc="0" locked="0" layoutInCell="1" allowOverlap="1" wp14:anchorId="12A8DDF2" wp14:editId="73573719">
            <wp:simplePos x="0" y="0"/>
            <wp:positionH relativeFrom="column">
              <wp:posOffset>1731010</wp:posOffset>
            </wp:positionH>
            <wp:positionV relativeFrom="paragraph">
              <wp:posOffset>30480</wp:posOffset>
            </wp:positionV>
            <wp:extent cx="2533015" cy="514985"/>
            <wp:effectExtent l="0" t="0" r="635" b="0"/>
            <wp:wrapThrough wrapText="bothSides">
              <wp:wrapPolygon edited="0">
                <wp:start x="0" y="0"/>
                <wp:lineTo x="0" y="20774"/>
                <wp:lineTo x="21443" y="20774"/>
                <wp:lineTo x="21443" y="0"/>
                <wp:lineTo x="0" y="0"/>
              </wp:wrapPolygon>
            </wp:wrapThrough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7860D4" w:rsidRDefault="003576FC" w:rsidP="00CD304E">
      <w:pPr>
        <w:tabs>
          <w:tab w:val="left" w:pos="60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4D25F9" w:rsidRDefault="004D25F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447B4F" w:rsidRDefault="007860D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7860D4">
        <w:rPr>
          <w:rFonts w:cstheme="minorHAnsi"/>
          <w:b/>
          <w:sz w:val="24"/>
          <w:szCs w:val="24"/>
        </w:rPr>
        <w:t>Diccionario de datos</w:t>
      </w:r>
    </w:p>
    <w:p w:rsidR="00EE1409" w:rsidRDefault="00EE140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EE1409">
        <w:rPr>
          <w:rFonts w:cstheme="minorHAnsi"/>
          <w:b/>
          <w:noProof/>
          <w:sz w:val="24"/>
          <w:szCs w:val="24"/>
          <w:lang w:val="es-CO" w:eastAsia="es-CO"/>
        </w:rPr>
        <w:drawing>
          <wp:inline distT="0" distB="0" distL="0" distR="0" wp14:anchorId="17D82082" wp14:editId="746A0FE6">
            <wp:extent cx="5400040" cy="2917825"/>
            <wp:effectExtent l="76200" t="76200" r="124460" b="130175"/>
            <wp:docPr id="37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409" w:rsidRDefault="00EE140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EE1409" w:rsidRPr="00EE1409" w:rsidRDefault="00EE1409" w:rsidP="00CD304E">
      <w:pPr>
        <w:tabs>
          <w:tab w:val="left" w:pos="6030"/>
        </w:tabs>
        <w:rPr>
          <w:rFonts w:ascii="Times New Roman" w:hAnsi="Times New Roman" w:cs="Times New Roman"/>
          <w:sz w:val="24"/>
          <w:szCs w:val="24"/>
        </w:rPr>
      </w:pPr>
    </w:p>
    <w:p w:rsidR="00EE1409" w:rsidRPr="00EE1409" w:rsidRDefault="00EE1409" w:rsidP="00EE1409">
      <w:pPr>
        <w:pStyle w:val="Prrafodelista"/>
        <w:numPr>
          <w:ilvl w:val="0"/>
          <w:numId w:val="23"/>
        </w:numPr>
        <w:tabs>
          <w:tab w:val="left" w:pos="6030"/>
        </w:tabs>
        <w:rPr>
          <w:rFonts w:ascii="Times New Roman" w:hAnsi="Times New Roman" w:cs="Times New Roman"/>
          <w:sz w:val="24"/>
          <w:szCs w:val="24"/>
        </w:rPr>
      </w:pPr>
      <w:r w:rsidRPr="00EE1409">
        <w:rPr>
          <w:rFonts w:ascii="Times New Roman" w:hAnsi="Times New Roman" w:cs="Times New Roman"/>
          <w:sz w:val="24"/>
          <w:szCs w:val="24"/>
        </w:rPr>
        <w:t>Diagrama de Gantt</w:t>
      </w:r>
    </w:p>
    <w:p w:rsidR="00CF2674" w:rsidRPr="00C71089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F2674">
        <w:rPr>
          <w:rFonts w:cstheme="minorHAnsi"/>
          <w:b/>
          <w:noProof/>
          <w:sz w:val="24"/>
          <w:szCs w:val="24"/>
          <w:lang w:val="es-CO" w:eastAsia="es-CO"/>
        </w:rPr>
        <w:drawing>
          <wp:inline distT="0" distB="0" distL="0" distR="0" wp14:anchorId="1DF5B93E" wp14:editId="30ED22E0">
            <wp:extent cx="5715000" cy="3295650"/>
            <wp:effectExtent l="76200" t="76200" r="133350" b="133350"/>
            <wp:docPr id="30" name="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Image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CF2674" w:rsidRDefault="00CF2674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3576FC" w:rsidRPr="00C71089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71089">
        <w:rPr>
          <w:rFonts w:cstheme="minorHAnsi"/>
          <w:b/>
          <w:sz w:val="24"/>
          <w:szCs w:val="24"/>
        </w:rPr>
        <w:t>Presupuesto</w:t>
      </w:r>
    </w:p>
    <w:tbl>
      <w:tblPr>
        <w:tblStyle w:val="Tabladelista41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2694"/>
        <w:gridCol w:w="426"/>
        <w:gridCol w:w="850"/>
        <w:gridCol w:w="1701"/>
        <w:gridCol w:w="1418"/>
        <w:gridCol w:w="1949"/>
      </w:tblGrid>
      <w:tr w:rsidR="00C71089" w:rsidTr="00453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ITEM</w:t>
            </w:r>
          </w:p>
        </w:tc>
        <w:tc>
          <w:tcPr>
            <w:tcW w:w="850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CANTIDAD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VALOR UNITRARIO MES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TIEMPO/MESES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Gastos Administrativos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Computador</w:t>
            </w:r>
          </w:p>
        </w:tc>
        <w:tc>
          <w:tcPr>
            <w:tcW w:w="1276" w:type="dxa"/>
            <w:gridSpan w:val="2"/>
          </w:tcPr>
          <w:p w:rsidR="00C71089" w:rsidRPr="0054261F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$1’850.000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$3’700.000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Servicios (luz, agua, internet, teléfono)</w:t>
            </w:r>
          </w:p>
        </w:tc>
        <w:tc>
          <w:tcPr>
            <w:tcW w:w="1276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$70.000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$420.000</w:t>
            </w:r>
          </w:p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F86712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Hosting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$63.000</w:t>
            </w: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$378.000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Recursos Humanos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71089" w:rsidTr="00453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0577F1">
              <w:rPr>
                <w:rFonts w:ascii="Arial" w:hAnsi="Arial" w:cs="Arial"/>
                <w:b w:val="0"/>
                <w:sz w:val="24"/>
                <w:szCs w:val="24"/>
              </w:rPr>
              <w:t>Tecnólogo en programación</w:t>
            </w:r>
          </w:p>
        </w:tc>
        <w:tc>
          <w:tcPr>
            <w:tcW w:w="1276" w:type="dxa"/>
            <w:gridSpan w:val="2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$750.000</w:t>
            </w:r>
          </w:p>
        </w:tc>
        <w:tc>
          <w:tcPr>
            <w:tcW w:w="1418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$9’000</w:t>
            </w:r>
            <w:r w:rsidRPr="000577F1">
              <w:rPr>
                <w:rFonts w:ascii="Arial" w:hAnsi="Arial" w:cs="Arial"/>
                <w:sz w:val="24"/>
                <w:szCs w:val="24"/>
              </w:rPr>
              <w:t>.000</w:t>
            </w:r>
          </w:p>
        </w:tc>
      </w:tr>
      <w:tr w:rsidR="00C71089" w:rsidTr="004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77F1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1276" w:type="dxa"/>
            <w:gridSpan w:val="2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C71089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49" w:type="dxa"/>
          </w:tcPr>
          <w:p w:rsidR="00C71089" w:rsidRPr="000577F1" w:rsidRDefault="00C71089" w:rsidP="00453377">
            <w:pPr>
              <w:tabs>
                <w:tab w:val="left" w:pos="11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$13’498.000</w:t>
            </w:r>
          </w:p>
        </w:tc>
      </w:tr>
    </w:tbl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tbl>
      <w:tblPr>
        <w:tblStyle w:val="Tablaconcuadrcula"/>
        <w:tblpPr w:leftFromText="141" w:rightFromText="141" w:tblpY="1365"/>
        <w:tblW w:w="10158" w:type="dxa"/>
        <w:tblLook w:val="04A0" w:firstRow="1" w:lastRow="0" w:firstColumn="1" w:lastColumn="0" w:noHBand="0" w:noVBand="1"/>
      </w:tblPr>
      <w:tblGrid>
        <w:gridCol w:w="5079"/>
        <w:gridCol w:w="5079"/>
      </w:tblGrid>
      <w:tr w:rsidR="00AE10A0" w:rsidTr="003B0379">
        <w:trPr>
          <w:trHeight w:val="671"/>
        </w:trPr>
        <w:tc>
          <w:tcPr>
            <w:tcW w:w="5079" w:type="dxa"/>
          </w:tcPr>
          <w:p w:rsidR="00AE10A0" w:rsidRPr="004943B4" w:rsidRDefault="00AE10A0" w:rsidP="003B0379">
            <w:pPr>
              <w:jc w:val="center"/>
              <w:rPr>
                <w:sz w:val="20"/>
                <w:szCs w:val="20"/>
              </w:rPr>
            </w:pPr>
            <w:r w:rsidRPr="004943B4">
              <w:rPr>
                <w:sz w:val="20"/>
                <w:szCs w:val="20"/>
              </w:rPr>
              <w:t>Software</w:t>
            </w:r>
          </w:p>
        </w:tc>
        <w:tc>
          <w:tcPr>
            <w:tcW w:w="5079" w:type="dxa"/>
          </w:tcPr>
          <w:p w:rsidR="00AE10A0" w:rsidRPr="004943B4" w:rsidRDefault="00AE10A0" w:rsidP="003B0379">
            <w:pPr>
              <w:jc w:val="center"/>
              <w:rPr>
                <w:sz w:val="20"/>
                <w:szCs w:val="20"/>
              </w:rPr>
            </w:pPr>
            <w:r w:rsidRPr="004943B4">
              <w:rPr>
                <w:sz w:val="20"/>
                <w:szCs w:val="20"/>
              </w:rPr>
              <w:t>Hardware</w:t>
            </w:r>
          </w:p>
        </w:tc>
      </w:tr>
      <w:tr w:rsidR="00AE10A0" w:rsidTr="003B0379">
        <w:trPr>
          <w:trHeight w:val="634"/>
        </w:trPr>
        <w:tc>
          <w:tcPr>
            <w:tcW w:w="5079" w:type="dxa"/>
          </w:tcPr>
          <w:p w:rsidR="00AE10A0" w:rsidRDefault="00AE10A0" w:rsidP="003B03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operativos: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C93EA0">
              <w:rPr>
                <w:sz w:val="20"/>
                <w:szCs w:val="20"/>
              </w:rPr>
              <w:t>Windows</w:t>
            </w:r>
            <w:r>
              <w:rPr>
                <w:sz w:val="20"/>
                <w:szCs w:val="20"/>
              </w:rPr>
              <w:t xml:space="preserve"> Xp o superior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Linux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 OS</w:t>
            </w:r>
          </w:p>
          <w:p w:rsidR="00AE10A0" w:rsidRPr="00C93EA0" w:rsidRDefault="00AE10A0" w:rsidP="003B0379">
            <w:pPr>
              <w:pStyle w:val="Prrafodelista"/>
              <w:ind w:left="765"/>
              <w:rPr>
                <w:sz w:val="20"/>
                <w:szCs w:val="20"/>
              </w:rPr>
            </w:pPr>
          </w:p>
        </w:tc>
        <w:tc>
          <w:tcPr>
            <w:tcW w:w="5079" w:type="dxa"/>
          </w:tcPr>
          <w:p w:rsidR="00AE10A0" w:rsidRPr="004943B4" w:rsidRDefault="00AE10A0" w:rsidP="003B0379">
            <w:pPr>
              <w:rPr>
                <w:sz w:val="20"/>
                <w:szCs w:val="20"/>
              </w:rPr>
            </w:pPr>
            <w:r w:rsidRPr="004943B4">
              <w:rPr>
                <w:sz w:val="20"/>
                <w:szCs w:val="20"/>
              </w:rPr>
              <w:t>Características del computador recomendadas:</w:t>
            </w:r>
          </w:p>
          <w:p w:rsidR="00AE10A0" w:rsidRPr="004943B4" w:rsidRDefault="00AE10A0" w:rsidP="00AE10A0">
            <w:pPr>
              <w:pStyle w:val="Prrafodelista"/>
              <w:numPr>
                <w:ilvl w:val="0"/>
                <w:numId w:val="24"/>
              </w:numPr>
              <w:rPr>
                <w:sz w:val="20"/>
                <w:szCs w:val="20"/>
              </w:rPr>
            </w:pPr>
            <w:r w:rsidRPr="004943B4">
              <w:rPr>
                <w:sz w:val="20"/>
                <w:szCs w:val="20"/>
              </w:rPr>
              <w:t>Procesador de 2GHz O más.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Memoria RAM de 4GB.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Disco duro con espacio de 1.3GB.</w:t>
            </w:r>
          </w:p>
          <w:p w:rsidR="00AE10A0" w:rsidRPr="004943B4" w:rsidRDefault="00AE10A0" w:rsidP="00AE10A0">
            <w:pPr>
              <w:pStyle w:val="Prrafodelista"/>
              <w:numPr>
                <w:ilvl w:val="0"/>
                <w:numId w:val="2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64MB de tarjeta gráfica. </w:t>
            </w:r>
          </w:p>
          <w:p w:rsidR="00AE10A0" w:rsidRPr="004943B4" w:rsidRDefault="00AE10A0" w:rsidP="003B0379">
            <w:pPr>
              <w:rPr>
                <w:sz w:val="20"/>
                <w:szCs w:val="20"/>
              </w:rPr>
            </w:pPr>
          </w:p>
        </w:tc>
      </w:tr>
      <w:tr w:rsidR="00AE10A0" w:rsidTr="003B0379">
        <w:trPr>
          <w:trHeight w:val="671"/>
        </w:trPr>
        <w:tc>
          <w:tcPr>
            <w:tcW w:w="5079" w:type="dxa"/>
          </w:tcPr>
          <w:p w:rsidR="00AE10A0" w:rsidRDefault="00AE10A0" w:rsidP="003B0379">
            <w:r>
              <w:t>Navegadores: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Google Chrome(Recomendado)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Internet Explorer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Mozilla Firefox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Zafarí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Microsoft Edge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6"/>
              </w:numPr>
            </w:pPr>
            <w:r>
              <w:t>Avast SafeZone</w:t>
            </w:r>
          </w:p>
        </w:tc>
        <w:tc>
          <w:tcPr>
            <w:tcW w:w="5079" w:type="dxa"/>
          </w:tcPr>
          <w:p w:rsidR="00AE10A0" w:rsidRDefault="00AE10A0" w:rsidP="003B0379">
            <w:r>
              <w:t>Características del servidor: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7"/>
              </w:numPr>
            </w:pPr>
            <w:r>
              <w:t>500MB de almacenamiento.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7"/>
              </w:numPr>
            </w:pPr>
            <w:r>
              <w:t>100KB de descargas.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7"/>
              </w:numPr>
            </w:pPr>
            <w:r>
              <w:t>Apache PHP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7"/>
              </w:numPr>
            </w:pPr>
            <w:r>
              <w:t>MYSQL</w:t>
            </w:r>
          </w:p>
        </w:tc>
      </w:tr>
      <w:tr w:rsidR="00AE10A0" w:rsidTr="003B0379">
        <w:trPr>
          <w:trHeight w:val="634"/>
        </w:trPr>
        <w:tc>
          <w:tcPr>
            <w:tcW w:w="5079" w:type="dxa"/>
          </w:tcPr>
          <w:p w:rsidR="00AE10A0" w:rsidRDefault="00AE10A0" w:rsidP="003B0379">
            <w:r>
              <w:t>Programas para programación: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8"/>
              </w:numPr>
            </w:pPr>
            <w:r>
              <w:t>DreamVeawer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8"/>
              </w:numPr>
            </w:pPr>
            <w:r>
              <w:t>Sublime Text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8"/>
              </w:numPr>
            </w:pPr>
            <w:r>
              <w:t>Notepat ++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8"/>
              </w:numPr>
            </w:pPr>
            <w:r>
              <w:t>NetBeans</w:t>
            </w:r>
          </w:p>
        </w:tc>
        <w:tc>
          <w:tcPr>
            <w:tcW w:w="5079" w:type="dxa"/>
          </w:tcPr>
          <w:p w:rsidR="00AE10A0" w:rsidRDefault="00AE10A0" w:rsidP="003B0379">
            <w:r>
              <w:t>Dominio para alojar la página Web.</w:t>
            </w:r>
          </w:p>
        </w:tc>
      </w:tr>
      <w:tr w:rsidR="00AE10A0" w:rsidTr="003B0379">
        <w:trPr>
          <w:trHeight w:val="671"/>
        </w:trPr>
        <w:tc>
          <w:tcPr>
            <w:tcW w:w="5079" w:type="dxa"/>
          </w:tcPr>
          <w:p w:rsidR="00AE10A0" w:rsidRDefault="00AE10A0" w:rsidP="003B0379">
            <w:r>
              <w:t>Servidor local: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9"/>
              </w:numPr>
            </w:pPr>
            <w:r>
              <w:t>WampServer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29"/>
              </w:numPr>
            </w:pPr>
            <w:r>
              <w:t>XampServer</w:t>
            </w:r>
          </w:p>
        </w:tc>
        <w:tc>
          <w:tcPr>
            <w:tcW w:w="5079" w:type="dxa"/>
          </w:tcPr>
          <w:p w:rsidR="00AE10A0" w:rsidRDefault="00AE10A0" w:rsidP="003B0379">
            <w:r>
              <w:t>Modem con conexión a 5Mbps o más.</w:t>
            </w:r>
          </w:p>
        </w:tc>
      </w:tr>
      <w:tr w:rsidR="00AE10A0" w:rsidTr="003B0379">
        <w:trPr>
          <w:trHeight w:val="634"/>
        </w:trPr>
        <w:tc>
          <w:tcPr>
            <w:tcW w:w="5079" w:type="dxa"/>
          </w:tcPr>
          <w:p w:rsidR="00AE10A0" w:rsidRDefault="00AE10A0" w:rsidP="003B0379">
            <w:r>
              <w:t>Control de versiones:</w:t>
            </w:r>
          </w:p>
          <w:p w:rsidR="00AE10A0" w:rsidRDefault="00AE10A0" w:rsidP="00AE10A0">
            <w:pPr>
              <w:pStyle w:val="Prrafodelista"/>
              <w:numPr>
                <w:ilvl w:val="0"/>
                <w:numId w:val="30"/>
              </w:numPr>
            </w:pPr>
            <w:r>
              <w:t>Git-hub</w:t>
            </w:r>
          </w:p>
        </w:tc>
        <w:tc>
          <w:tcPr>
            <w:tcW w:w="5079" w:type="dxa"/>
          </w:tcPr>
          <w:p w:rsidR="00AE10A0" w:rsidRPr="00690B25" w:rsidRDefault="00AE10A0" w:rsidP="003B0379"/>
        </w:tc>
      </w:tr>
      <w:tr w:rsidR="00AE10A0" w:rsidTr="003B0379">
        <w:trPr>
          <w:trHeight w:val="671"/>
        </w:trPr>
        <w:tc>
          <w:tcPr>
            <w:tcW w:w="5079" w:type="dxa"/>
          </w:tcPr>
          <w:p w:rsidR="00AE10A0" w:rsidRDefault="00AE10A0" w:rsidP="003B0379">
            <w:r>
              <w:t>Filezilla</w:t>
            </w:r>
          </w:p>
        </w:tc>
        <w:tc>
          <w:tcPr>
            <w:tcW w:w="5079" w:type="dxa"/>
          </w:tcPr>
          <w:p w:rsidR="00AE10A0" w:rsidRDefault="00AE10A0" w:rsidP="003B0379"/>
        </w:tc>
      </w:tr>
      <w:tr w:rsidR="00AE10A0" w:rsidTr="003B0379">
        <w:trPr>
          <w:trHeight w:val="634"/>
        </w:trPr>
        <w:tc>
          <w:tcPr>
            <w:tcW w:w="5079" w:type="dxa"/>
          </w:tcPr>
          <w:p w:rsidR="00AE10A0" w:rsidRDefault="00AE10A0" w:rsidP="003B0379"/>
        </w:tc>
        <w:tc>
          <w:tcPr>
            <w:tcW w:w="5079" w:type="dxa"/>
          </w:tcPr>
          <w:p w:rsidR="00AE10A0" w:rsidRDefault="00AE10A0" w:rsidP="003B0379"/>
        </w:tc>
      </w:tr>
    </w:tbl>
    <w:p w:rsidR="00824E41" w:rsidRPr="00AE10A0" w:rsidRDefault="00AE10A0" w:rsidP="00AE10A0">
      <w:pPr>
        <w:pStyle w:val="Prrafodelista"/>
        <w:numPr>
          <w:ilvl w:val="0"/>
          <w:numId w:val="30"/>
        </w:numPr>
        <w:tabs>
          <w:tab w:val="left" w:pos="6030"/>
        </w:tabs>
        <w:rPr>
          <w:rFonts w:ascii="Times New Roman" w:hAnsi="Times New Roman" w:cs="Times New Roman"/>
          <w:sz w:val="28"/>
          <w:szCs w:val="24"/>
        </w:rPr>
      </w:pPr>
      <w:r w:rsidRPr="00AE10A0">
        <w:rPr>
          <w:rFonts w:ascii="Times New Roman" w:hAnsi="Times New Roman" w:cs="Times New Roman"/>
          <w:sz w:val="28"/>
          <w:szCs w:val="24"/>
        </w:rPr>
        <w:t>Lista de software y hardware</w:t>
      </w:r>
    </w:p>
    <w:p w:rsidR="00824E41" w:rsidRDefault="00824E41" w:rsidP="00CD304E">
      <w:pPr>
        <w:tabs>
          <w:tab w:val="left" w:pos="6030"/>
        </w:tabs>
        <w:rPr>
          <w:rFonts w:cstheme="minorHAnsi"/>
          <w:b/>
          <w:sz w:val="28"/>
          <w:szCs w:val="24"/>
        </w:rPr>
      </w:pPr>
    </w:p>
    <w:p w:rsidR="003576FC" w:rsidRPr="00C71089" w:rsidRDefault="003576FC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AE10A0" w:rsidRDefault="008328F8" w:rsidP="008328F8">
      <w:pPr>
        <w:pStyle w:val="Prrafodelista"/>
        <w:numPr>
          <w:ilvl w:val="0"/>
          <w:numId w:val="30"/>
        </w:numPr>
        <w:tabs>
          <w:tab w:val="left" w:pos="6030"/>
        </w:tabs>
        <w:rPr>
          <w:rFonts w:cstheme="minorHAnsi"/>
          <w:sz w:val="24"/>
          <w:szCs w:val="24"/>
        </w:rPr>
      </w:pPr>
      <w:r w:rsidRPr="008328F8">
        <w:rPr>
          <w:rFonts w:cstheme="minorHAnsi"/>
          <w:sz w:val="24"/>
          <w:szCs w:val="24"/>
        </w:rPr>
        <w:t>Git Hub</w:t>
      </w:r>
    </w:p>
    <w:p w:rsidR="008328F8" w:rsidRPr="008328F8" w:rsidRDefault="008328F8" w:rsidP="008328F8">
      <w:pPr>
        <w:pStyle w:val="Prrafodelista"/>
        <w:tabs>
          <w:tab w:val="left" w:pos="6030"/>
        </w:tabs>
        <w:rPr>
          <w:rFonts w:cstheme="minorHAnsi"/>
          <w:b/>
          <w:sz w:val="24"/>
          <w:szCs w:val="24"/>
        </w:rPr>
      </w:pPr>
    </w:p>
    <w:p w:rsidR="008328F8" w:rsidRDefault="008328F8" w:rsidP="008328F8">
      <w:pPr>
        <w:pStyle w:val="Prrafodelista"/>
        <w:tabs>
          <w:tab w:val="left" w:pos="6030"/>
        </w:tabs>
        <w:rPr>
          <w:rFonts w:cstheme="minorHAnsi"/>
          <w:b/>
          <w:sz w:val="24"/>
          <w:szCs w:val="24"/>
        </w:rPr>
      </w:pPr>
      <w:r w:rsidRPr="008328F8">
        <w:rPr>
          <w:rFonts w:cstheme="minorHAnsi"/>
          <w:sz w:val="24"/>
          <w:szCs w:val="24"/>
        </w:rPr>
        <w:t xml:space="preserve">Nombre de usuario: </w:t>
      </w:r>
      <w:r w:rsidRPr="008328F8">
        <w:rPr>
          <w:rFonts w:cstheme="minorHAnsi"/>
          <w:b/>
          <w:sz w:val="24"/>
          <w:szCs w:val="24"/>
        </w:rPr>
        <w:t>xXDefyJulianXx</w:t>
      </w:r>
    </w:p>
    <w:p w:rsidR="008328F8" w:rsidRPr="008328F8" w:rsidRDefault="008328F8" w:rsidP="008328F8">
      <w:pPr>
        <w:pStyle w:val="Prrafodelista"/>
        <w:tabs>
          <w:tab w:val="left" w:pos="6030"/>
        </w:tabs>
        <w:rPr>
          <w:rFonts w:cstheme="minorHAnsi"/>
          <w:sz w:val="24"/>
          <w:szCs w:val="24"/>
        </w:rPr>
      </w:pPr>
      <w:r w:rsidRPr="008328F8">
        <w:rPr>
          <w:rFonts w:cstheme="minorHAnsi"/>
          <w:sz w:val="24"/>
          <w:szCs w:val="24"/>
        </w:rPr>
        <w:t>Contraseña</w:t>
      </w:r>
      <w:r>
        <w:rPr>
          <w:rFonts w:cstheme="minorHAnsi"/>
          <w:sz w:val="24"/>
          <w:szCs w:val="24"/>
        </w:rPr>
        <w:t xml:space="preserve">: </w:t>
      </w:r>
      <w:r w:rsidRPr="008328F8">
        <w:rPr>
          <w:rFonts w:cstheme="minorHAnsi"/>
          <w:b/>
          <w:sz w:val="24"/>
          <w:szCs w:val="24"/>
        </w:rPr>
        <w:t>Nacional2013</w:t>
      </w:r>
    </w:p>
    <w:p w:rsidR="00AE10A0" w:rsidRDefault="00AE10A0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AE10A0" w:rsidRPr="00A87D78" w:rsidRDefault="00AE10A0" w:rsidP="00CD304E">
      <w:pPr>
        <w:tabs>
          <w:tab w:val="left" w:pos="6030"/>
        </w:tabs>
        <w:rPr>
          <w:rFonts w:cstheme="minorHAnsi"/>
          <w:sz w:val="24"/>
          <w:szCs w:val="24"/>
        </w:rPr>
      </w:pPr>
      <w:bookmarkStart w:id="0" w:name="_GoBack"/>
      <w:bookmarkEnd w:id="0"/>
    </w:p>
    <w:p w:rsidR="00AE10A0" w:rsidRDefault="00AE10A0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AE10A0" w:rsidRDefault="00AE10A0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AE10A0" w:rsidRDefault="00AE10A0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AE10A0" w:rsidRPr="00AE10A0" w:rsidRDefault="00AE10A0" w:rsidP="00AE10A0">
      <w:pPr>
        <w:pStyle w:val="Prrafodelista"/>
        <w:numPr>
          <w:ilvl w:val="0"/>
          <w:numId w:val="30"/>
        </w:numPr>
        <w:tabs>
          <w:tab w:val="left" w:pos="6030"/>
        </w:tabs>
        <w:rPr>
          <w:rFonts w:ascii="Times New Roman" w:hAnsi="Times New Roman" w:cs="Times New Roman"/>
          <w:sz w:val="24"/>
          <w:szCs w:val="24"/>
        </w:rPr>
      </w:pPr>
      <w:r w:rsidRPr="00AE10A0">
        <w:rPr>
          <w:rFonts w:ascii="Times New Roman" w:hAnsi="Times New Roman" w:cs="Times New Roman"/>
          <w:sz w:val="24"/>
          <w:szCs w:val="24"/>
        </w:rPr>
        <w:t>PROTOTIPO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5EBE6A48" wp14:editId="17544B7C">
            <wp:extent cx="5400040" cy="3464560"/>
            <wp:effectExtent l="0" t="0" r="0" b="2540"/>
            <wp:docPr id="2053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C" w:rsidRP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                                        </w:t>
      </w: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5AAFB5EB" wp14:editId="15C3F200">
            <wp:extent cx="5400040" cy="3474720"/>
            <wp:effectExtent l="0" t="0" r="0" b="0"/>
            <wp:docPr id="2054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3576FC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85888" behindDoc="0" locked="0" layoutInCell="1" allowOverlap="1" wp14:anchorId="05A32BFC" wp14:editId="5FDB24B5">
            <wp:simplePos x="0" y="0"/>
            <wp:positionH relativeFrom="column">
              <wp:posOffset>-1905</wp:posOffset>
            </wp:positionH>
            <wp:positionV relativeFrom="paragraph">
              <wp:posOffset>501015</wp:posOffset>
            </wp:positionV>
            <wp:extent cx="5400040" cy="3488690"/>
            <wp:effectExtent l="0" t="0" r="0" b="0"/>
            <wp:wrapThrough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hrough>
            <wp:docPr id="2055" name="3 Marcador de contenid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089">
        <w:rPr>
          <w:rFonts w:cstheme="minorHAnsi"/>
          <w:sz w:val="24"/>
          <w:szCs w:val="24"/>
        </w:rPr>
        <w:t xml:space="preserve">                    </w:t>
      </w:r>
    </w:p>
    <w:p w:rsidR="003576FC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C71089" w:rsidRDefault="003576FC" w:rsidP="00CD304E">
      <w:pPr>
        <w:tabs>
          <w:tab w:val="left" w:pos="60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</w:p>
    <w:p w:rsidR="00C71089" w:rsidRDefault="00C71089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3576FC" w:rsidRPr="00C71089" w:rsidRDefault="00C71089" w:rsidP="00CD304E">
      <w:pPr>
        <w:tabs>
          <w:tab w:val="left" w:pos="6030"/>
        </w:tabs>
        <w:rPr>
          <w:rFonts w:cstheme="minorHAnsi"/>
          <w:b/>
          <w:sz w:val="24"/>
          <w:szCs w:val="24"/>
        </w:rPr>
      </w:pPr>
      <w:r w:rsidRPr="00C71089">
        <w:rPr>
          <w:rFonts w:cstheme="minorHAnsi"/>
          <w:b/>
          <w:sz w:val="24"/>
          <w:szCs w:val="24"/>
        </w:rPr>
        <w:lastRenderedPageBreak/>
        <w:t>Prototipo HTML</w:t>
      </w: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746567">
        <w:rPr>
          <w:rFonts w:cstheme="minorHAns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86912" behindDoc="0" locked="0" layoutInCell="1" allowOverlap="1" wp14:anchorId="3E9C0FB5" wp14:editId="04135DC3">
            <wp:simplePos x="0" y="0"/>
            <wp:positionH relativeFrom="column">
              <wp:posOffset>-40005</wp:posOffset>
            </wp:positionH>
            <wp:positionV relativeFrom="paragraph">
              <wp:posOffset>311785</wp:posOffset>
            </wp:positionV>
            <wp:extent cx="5400040" cy="2893060"/>
            <wp:effectExtent l="0" t="0" r="0" b="2540"/>
            <wp:wrapThrough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hrough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9"/>
                    <a:stretch/>
                  </pic:blipFill>
                  <pic:spPr bwMode="auto"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</w:p>
    <w:p w:rsidR="00746567" w:rsidRDefault="00746567" w:rsidP="00CD304E">
      <w:pPr>
        <w:tabs>
          <w:tab w:val="left" w:pos="6030"/>
        </w:tabs>
        <w:rPr>
          <w:rFonts w:cstheme="minorHAnsi"/>
          <w:sz w:val="24"/>
          <w:szCs w:val="24"/>
        </w:rPr>
      </w:pPr>
      <w:r w:rsidRPr="00746567">
        <w:rPr>
          <w:rFonts w:cstheme="minorHAnsi"/>
          <w:noProof/>
          <w:sz w:val="24"/>
          <w:szCs w:val="24"/>
          <w:lang w:val="es-CO" w:eastAsia="es-CO"/>
        </w:rPr>
        <w:drawing>
          <wp:inline distT="0" distB="0" distL="0" distR="0" wp14:anchorId="362BD4B6" wp14:editId="67B134EA">
            <wp:extent cx="5400040" cy="3020060"/>
            <wp:effectExtent l="0" t="0" r="0" b="8890"/>
            <wp:docPr id="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3"/>
                    <a:stretch/>
                  </pic:blipFill>
                  <pic:spPr bwMode="auto"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sectPr w:rsidR="00746567" w:rsidSect="00C71089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B36" w:rsidRDefault="004D7B36" w:rsidP="00FE6821">
      <w:pPr>
        <w:spacing w:after="0" w:line="240" w:lineRule="auto"/>
      </w:pPr>
      <w:r>
        <w:separator/>
      </w:r>
    </w:p>
  </w:endnote>
  <w:endnote w:type="continuationSeparator" w:id="0">
    <w:p w:rsidR="004D7B36" w:rsidRDefault="004D7B36" w:rsidP="00FE6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B36" w:rsidRDefault="004D7B36" w:rsidP="00FE6821">
      <w:pPr>
        <w:spacing w:after="0" w:line="240" w:lineRule="auto"/>
      </w:pPr>
      <w:r>
        <w:separator/>
      </w:r>
    </w:p>
  </w:footnote>
  <w:footnote w:type="continuationSeparator" w:id="0">
    <w:p w:rsidR="004D7B36" w:rsidRDefault="004D7B36" w:rsidP="00FE6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63E1B"/>
    <w:multiLevelType w:val="hybridMultilevel"/>
    <w:tmpl w:val="9E8C0CB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107A"/>
    <w:multiLevelType w:val="hybridMultilevel"/>
    <w:tmpl w:val="F4C020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F326C"/>
    <w:multiLevelType w:val="hybridMultilevel"/>
    <w:tmpl w:val="09CAC82C"/>
    <w:lvl w:ilvl="0" w:tplc="5FDCE8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B0AA2"/>
    <w:multiLevelType w:val="hybridMultilevel"/>
    <w:tmpl w:val="BD3401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B15E9"/>
    <w:multiLevelType w:val="hybridMultilevel"/>
    <w:tmpl w:val="76FAB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063FA"/>
    <w:multiLevelType w:val="hybridMultilevel"/>
    <w:tmpl w:val="9684CC4C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35A24C1C"/>
    <w:multiLevelType w:val="hybridMultilevel"/>
    <w:tmpl w:val="A8DECBA2"/>
    <w:lvl w:ilvl="0" w:tplc="7F5C85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A5396"/>
    <w:multiLevelType w:val="hybridMultilevel"/>
    <w:tmpl w:val="11C631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12F48"/>
    <w:multiLevelType w:val="hybridMultilevel"/>
    <w:tmpl w:val="4508AB18"/>
    <w:lvl w:ilvl="0" w:tplc="6126489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25CAFD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65C646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2085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F06A0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D4C9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BC2E1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F277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7E49C9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3BCC5388"/>
    <w:multiLevelType w:val="hybridMultilevel"/>
    <w:tmpl w:val="03AAD50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F6185"/>
    <w:multiLevelType w:val="hybridMultilevel"/>
    <w:tmpl w:val="23943F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113F2"/>
    <w:multiLevelType w:val="hybridMultilevel"/>
    <w:tmpl w:val="B2EEFE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85417D"/>
    <w:multiLevelType w:val="hybridMultilevel"/>
    <w:tmpl w:val="24449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03501"/>
    <w:multiLevelType w:val="hybridMultilevel"/>
    <w:tmpl w:val="E774EF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D40051"/>
    <w:multiLevelType w:val="hybridMultilevel"/>
    <w:tmpl w:val="FF5C0A4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682FB9"/>
    <w:multiLevelType w:val="hybridMultilevel"/>
    <w:tmpl w:val="2D440F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75026D"/>
    <w:multiLevelType w:val="hybridMultilevel"/>
    <w:tmpl w:val="B6A209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F73DA"/>
    <w:multiLevelType w:val="hybridMultilevel"/>
    <w:tmpl w:val="8F80AF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824BC"/>
    <w:multiLevelType w:val="hybridMultilevel"/>
    <w:tmpl w:val="E2F42D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8E45F4"/>
    <w:multiLevelType w:val="hybridMultilevel"/>
    <w:tmpl w:val="EE781D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F33DC"/>
    <w:multiLevelType w:val="hybridMultilevel"/>
    <w:tmpl w:val="771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512B8"/>
    <w:multiLevelType w:val="hybridMultilevel"/>
    <w:tmpl w:val="1728E02C"/>
    <w:lvl w:ilvl="0" w:tplc="8792501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B84BA2"/>
    <w:multiLevelType w:val="hybridMultilevel"/>
    <w:tmpl w:val="A8FA2E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95613"/>
    <w:multiLevelType w:val="hybridMultilevel"/>
    <w:tmpl w:val="CBECC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9156C0"/>
    <w:multiLevelType w:val="hybridMultilevel"/>
    <w:tmpl w:val="84F05556"/>
    <w:lvl w:ilvl="0" w:tplc="0C0A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5" w15:restartNumberingAfterBreak="0">
    <w:nsid w:val="6B7831E8"/>
    <w:multiLevelType w:val="hybridMultilevel"/>
    <w:tmpl w:val="E7680F6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A00B2"/>
    <w:multiLevelType w:val="multilevel"/>
    <w:tmpl w:val="96F0D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522B06"/>
    <w:multiLevelType w:val="hybridMultilevel"/>
    <w:tmpl w:val="815AE2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76BEE"/>
    <w:multiLevelType w:val="hybridMultilevel"/>
    <w:tmpl w:val="36969C1C"/>
    <w:lvl w:ilvl="0" w:tplc="10528E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E4708"/>
    <w:multiLevelType w:val="hybridMultilevel"/>
    <w:tmpl w:val="BD3401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0"/>
  </w:num>
  <w:num w:numId="4">
    <w:abstractNumId w:val="26"/>
  </w:num>
  <w:num w:numId="5">
    <w:abstractNumId w:val="18"/>
  </w:num>
  <w:num w:numId="6">
    <w:abstractNumId w:val="13"/>
  </w:num>
  <w:num w:numId="7">
    <w:abstractNumId w:val="20"/>
  </w:num>
  <w:num w:numId="8">
    <w:abstractNumId w:val="19"/>
  </w:num>
  <w:num w:numId="9">
    <w:abstractNumId w:val="7"/>
  </w:num>
  <w:num w:numId="10">
    <w:abstractNumId w:val="1"/>
  </w:num>
  <w:num w:numId="11">
    <w:abstractNumId w:val="21"/>
  </w:num>
  <w:num w:numId="12">
    <w:abstractNumId w:val="0"/>
  </w:num>
  <w:num w:numId="13">
    <w:abstractNumId w:val="9"/>
  </w:num>
  <w:num w:numId="14">
    <w:abstractNumId w:val="6"/>
  </w:num>
  <w:num w:numId="15">
    <w:abstractNumId w:val="25"/>
  </w:num>
  <w:num w:numId="16">
    <w:abstractNumId w:val="14"/>
  </w:num>
  <w:num w:numId="17">
    <w:abstractNumId w:val="3"/>
  </w:num>
  <w:num w:numId="18">
    <w:abstractNumId w:val="29"/>
  </w:num>
  <w:num w:numId="19">
    <w:abstractNumId w:val="17"/>
  </w:num>
  <w:num w:numId="20">
    <w:abstractNumId w:val="11"/>
  </w:num>
  <w:num w:numId="21">
    <w:abstractNumId w:val="24"/>
  </w:num>
  <w:num w:numId="22">
    <w:abstractNumId w:val="8"/>
  </w:num>
  <w:num w:numId="23">
    <w:abstractNumId w:val="27"/>
  </w:num>
  <w:num w:numId="24">
    <w:abstractNumId w:val="4"/>
  </w:num>
  <w:num w:numId="25">
    <w:abstractNumId w:val="5"/>
  </w:num>
  <w:num w:numId="26">
    <w:abstractNumId w:val="22"/>
  </w:num>
  <w:num w:numId="27">
    <w:abstractNumId w:val="12"/>
  </w:num>
  <w:num w:numId="28">
    <w:abstractNumId w:val="23"/>
  </w:num>
  <w:num w:numId="29">
    <w:abstractNumId w:val="15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AEA"/>
    <w:rsid w:val="00023389"/>
    <w:rsid w:val="00024C14"/>
    <w:rsid w:val="00031E28"/>
    <w:rsid w:val="00090A7D"/>
    <w:rsid w:val="000C3161"/>
    <w:rsid w:val="000F2D9B"/>
    <w:rsid w:val="001235EC"/>
    <w:rsid w:val="00162DE9"/>
    <w:rsid w:val="0016753C"/>
    <w:rsid w:val="001931C5"/>
    <w:rsid w:val="001C408E"/>
    <w:rsid w:val="00237E75"/>
    <w:rsid w:val="0025416E"/>
    <w:rsid w:val="00283DE0"/>
    <w:rsid w:val="002A52B9"/>
    <w:rsid w:val="0031748F"/>
    <w:rsid w:val="003576FC"/>
    <w:rsid w:val="00372DEB"/>
    <w:rsid w:val="0038453E"/>
    <w:rsid w:val="003A4452"/>
    <w:rsid w:val="003B5241"/>
    <w:rsid w:val="003E433C"/>
    <w:rsid w:val="00405001"/>
    <w:rsid w:val="00433463"/>
    <w:rsid w:val="004362A3"/>
    <w:rsid w:val="00447B4F"/>
    <w:rsid w:val="0045146E"/>
    <w:rsid w:val="00463AAD"/>
    <w:rsid w:val="004A1563"/>
    <w:rsid w:val="004B4B29"/>
    <w:rsid w:val="004D25F9"/>
    <w:rsid w:val="004D7B36"/>
    <w:rsid w:val="005232A1"/>
    <w:rsid w:val="00524736"/>
    <w:rsid w:val="005421F2"/>
    <w:rsid w:val="00543E5E"/>
    <w:rsid w:val="00553D60"/>
    <w:rsid w:val="00561E16"/>
    <w:rsid w:val="005620DA"/>
    <w:rsid w:val="00570053"/>
    <w:rsid w:val="005E2886"/>
    <w:rsid w:val="00616A22"/>
    <w:rsid w:val="0063548E"/>
    <w:rsid w:val="00651AEB"/>
    <w:rsid w:val="00652565"/>
    <w:rsid w:val="006A4117"/>
    <w:rsid w:val="006B08BB"/>
    <w:rsid w:val="006B4138"/>
    <w:rsid w:val="006C4D0A"/>
    <w:rsid w:val="006E4B87"/>
    <w:rsid w:val="006E5DEE"/>
    <w:rsid w:val="00713869"/>
    <w:rsid w:val="00725DF5"/>
    <w:rsid w:val="00746567"/>
    <w:rsid w:val="00762437"/>
    <w:rsid w:val="007860D4"/>
    <w:rsid w:val="00792E19"/>
    <w:rsid w:val="007A4B14"/>
    <w:rsid w:val="007C29B1"/>
    <w:rsid w:val="007E1322"/>
    <w:rsid w:val="007F7D0B"/>
    <w:rsid w:val="00824E41"/>
    <w:rsid w:val="008328F8"/>
    <w:rsid w:val="008459DC"/>
    <w:rsid w:val="00866888"/>
    <w:rsid w:val="00871B52"/>
    <w:rsid w:val="008958C2"/>
    <w:rsid w:val="008E3C8C"/>
    <w:rsid w:val="00900E60"/>
    <w:rsid w:val="00943541"/>
    <w:rsid w:val="00946AEA"/>
    <w:rsid w:val="009636BA"/>
    <w:rsid w:val="00975AE4"/>
    <w:rsid w:val="009F13AF"/>
    <w:rsid w:val="00A260CA"/>
    <w:rsid w:val="00A51B1D"/>
    <w:rsid w:val="00A70619"/>
    <w:rsid w:val="00A83084"/>
    <w:rsid w:val="00A87D78"/>
    <w:rsid w:val="00A97094"/>
    <w:rsid w:val="00AC0691"/>
    <w:rsid w:val="00AC4BA9"/>
    <w:rsid w:val="00AE10A0"/>
    <w:rsid w:val="00B36088"/>
    <w:rsid w:val="00B40E58"/>
    <w:rsid w:val="00B46DCB"/>
    <w:rsid w:val="00B71564"/>
    <w:rsid w:val="00B8636F"/>
    <w:rsid w:val="00B91081"/>
    <w:rsid w:val="00BD6D6F"/>
    <w:rsid w:val="00BF4443"/>
    <w:rsid w:val="00C71089"/>
    <w:rsid w:val="00C872CE"/>
    <w:rsid w:val="00CD26AC"/>
    <w:rsid w:val="00CD304E"/>
    <w:rsid w:val="00CF2674"/>
    <w:rsid w:val="00D344D3"/>
    <w:rsid w:val="00D46981"/>
    <w:rsid w:val="00D73D70"/>
    <w:rsid w:val="00DB3BED"/>
    <w:rsid w:val="00DC4673"/>
    <w:rsid w:val="00DF10A5"/>
    <w:rsid w:val="00E00644"/>
    <w:rsid w:val="00E24405"/>
    <w:rsid w:val="00E95D18"/>
    <w:rsid w:val="00EA786D"/>
    <w:rsid w:val="00EE1409"/>
    <w:rsid w:val="00EF55C5"/>
    <w:rsid w:val="00F33EC3"/>
    <w:rsid w:val="00F36709"/>
    <w:rsid w:val="00F43561"/>
    <w:rsid w:val="00F65520"/>
    <w:rsid w:val="00F775E6"/>
    <w:rsid w:val="00F9270C"/>
    <w:rsid w:val="00FE3DB3"/>
    <w:rsid w:val="00FE6821"/>
    <w:rsid w:val="00FF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10C621C7-F338-4716-847E-25B0D0E06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uesto">
    <w:name w:val="Title"/>
    <w:basedOn w:val="Normal"/>
    <w:next w:val="Normal"/>
    <w:link w:val="Puesto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39"/>
    <w:rsid w:val="00946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553D60"/>
  </w:style>
  <w:style w:type="table" w:customStyle="1" w:styleId="Tablanormal11">
    <w:name w:val="Tabla normal 11"/>
    <w:basedOn w:val="Tablanormal"/>
    <w:uiPriority w:val="41"/>
    <w:rsid w:val="00F9270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3B524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C4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0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C4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FE6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6821"/>
  </w:style>
  <w:style w:type="paragraph" w:styleId="Piedepgina">
    <w:name w:val="footer"/>
    <w:basedOn w:val="Normal"/>
    <w:link w:val="PiedepginaCar"/>
    <w:uiPriority w:val="99"/>
    <w:unhideWhenUsed/>
    <w:rsid w:val="00FE68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6821"/>
  </w:style>
  <w:style w:type="table" w:customStyle="1" w:styleId="Tabladecuadrcula41">
    <w:name w:val="Tabla de cuadrícula 41"/>
    <w:basedOn w:val="Tablanormal"/>
    <w:uiPriority w:val="49"/>
    <w:rsid w:val="00C7108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1">
    <w:name w:val="Tabla de lista 41"/>
    <w:basedOn w:val="Tablanormal"/>
    <w:uiPriority w:val="49"/>
    <w:rsid w:val="00C7108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231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22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%2015\Root\Templates\3082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8DE2F-8878-477A-BDD4-179E54510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99</TotalTime>
  <Pages>19</Pages>
  <Words>1119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alex</dc:creator>
  <cp:lastModifiedBy>AMBIENTE001</cp:lastModifiedBy>
  <cp:revision>8</cp:revision>
  <dcterms:created xsi:type="dcterms:W3CDTF">2016-04-13T00:16:00Z</dcterms:created>
  <dcterms:modified xsi:type="dcterms:W3CDTF">2016-09-05T16:31:00Z</dcterms:modified>
</cp:coreProperties>
</file>